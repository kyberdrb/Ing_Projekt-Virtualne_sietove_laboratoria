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EF791" w14:textId="4E8324B4" w:rsidR="009A7350" w:rsidRDefault="00AA2300" w:rsidP="000C0A76">
      <w:pPr>
        <w:pStyle w:val="LabTitle"/>
        <w:rPr>
          <w:b/>
          <w:sz w:val="28"/>
          <w:lang w:val="sk-SK"/>
        </w:rPr>
      </w:pPr>
      <w:r w:rsidRPr="002E4DFE">
        <w:rPr>
          <w:b/>
          <w:sz w:val="28"/>
          <w:lang w:val="sk-SK"/>
        </w:rPr>
        <w:t xml:space="preserve">Lab </w:t>
      </w:r>
      <w:r w:rsidR="000C0A76">
        <w:rPr>
          <w:b/>
          <w:sz w:val="28"/>
          <w:lang w:val="sk-SK"/>
        </w:rPr>
        <w:t>6.1</w:t>
      </w:r>
      <w:r w:rsidR="0078266F">
        <w:rPr>
          <w:b/>
          <w:sz w:val="28"/>
          <w:lang w:val="sk-SK"/>
        </w:rPr>
        <w:t xml:space="preserve"> </w:t>
      </w:r>
      <w:r w:rsidRPr="002E4DFE">
        <w:rPr>
          <w:b/>
          <w:sz w:val="28"/>
          <w:lang w:val="sk-SK"/>
        </w:rPr>
        <w:t>–</w:t>
      </w:r>
      <w:r w:rsidR="0078266F">
        <w:rPr>
          <w:b/>
          <w:sz w:val="28"/>
          <w:lang w:val="sk-SK"/>
        </w:rPr>
        <w:t xml:space="preserve"> </w:t>
      </w:r>
      <w:r w:rsidR="000C0A76" w:rsidRPr="000C0A76">
        <w:rPr>
          <w:b/>
          <w:sz w:val="28"/>
          <w:lang w:val="sk-SK"/>
        </w:rPr>
        <w:t xml:space="preserve">First Hop Redundancy Protocols </w:t>
      </w:r>
      <w:r w:rsidR="0009677A">
        <w:rPr>
          <w:b/>
          <w:sz w:val="28"/>
          <w:lang w:val="sk-SK"/>
        </w:rPr>
        <w:t>–</w:t>
      </w:r>
      <w:r w:rsidR="000C0A76" w:rsidRPr="000C0A76">
        <w:rPr>
          <w:b/>
          <w:sz w:val="28"/>
          <w:lang w:val="sk-SK"/>
        </w:rPr>
        <w:t xml:space="preserve"> HSRP</w:t>
      </w:r>
      <w:r w:rsidR="0009677A">
        <w:rPr>
          <w:b/>
          <w:sz w:val="28"/>
          <w:lang w:val="sk-SK"/>
        </w:rPr>
        <w:t>,</w:t>
      </w:r>
      <w:r w:rsidR="000C0A76" w:rsidRPr="000C0A76">
        <w:rPr>
          <w:b/>
          <w:sz w:val="28"/>
          <w:lang w:val="sk-SK"/>
        </w:rPr>
        <w:t xml:space="preserve"> VRRP</w:t>
      </w:r>
      <w:r w:rsidR="005B5574">
        <w:rPr>
          <w:b/>
          <w:sz w:val="28"/>
          <w:lang w:val="sk-SK"/>
        </w:rPr>
        <w:t xml:space="preserve"> pre IPv4</w:t>
      </w:r>
    </w:p>
    <w:p w14:paraId="265FB5C8" w14:textId="3EE9BC76" w:rsidR="00451AD5" w:rsidRDefault="00451AD5" w:rsidP="00451AD5">
      <w:pPr>
        <w:pStyle w:val="SectionHeading"/>
        <w:spacing w:before="0" w:after="0"/>
        <w:rPr>
          <w:sz w:val="22"/>
          <w:lang w:val="sk-SK"/>
        </w:rPr>
      </w:pPr>
      <w:r w:rsidRPr="00451AD5">
        <w:rPr>
          <w:sz w:val="22"/>
          <w:lang w:val="sk-SK"/>
        </w:rPr>
        <w:t>Topo</w:t>
      </w:r>
    </w:p>
    <w:p w14:paraId="1B3BF1E9" w14:textId="40774FE3" w:rsidR="00DE3800" w:rsidRDefault="0078266F" w:rsidP="00DE3800">
      <w:pPr>
        <w:pStyle w:val="BodyFormat"/>
      </w:pPr>
      <w:r>
        <w:object w:dxaOrig="9211" w:dyaOrig="5386" w14:anchorId="2EBBB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8pt;height:269.55pt" o:ole="">
            <v:imagedata r:id="rId8" o:title=""/>
          </v:shape>
          <o:OLEObject Type="Embed" ProgID="Visio.Drawing.15" ShapeID="_x0000_i1025" DrawAspect="Content" ObjectID="_1556393867" r:id="rId9"/>
        </w:object>
      </w:r>
      <w:r>
        <w:t xml:space="preserve"> </w:t>
      </w:r>
    </w:p>
    <w:tbl>
      <w:tblPr>
        <w:tblW w:w="3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"/>
        <w:gridCol w:w="1021"/>
        <w:gridCol w:w="1488"/>
      </w:tblGrid>
      <w:tr w:rsidR="00DE3800" w:rsidRPr="00DE3800" w14:paraId="461423B1" w14:textId="77777777" w:rsidTr="00DE3800">
        <w:trPr>
          <w:trHeight w:val="300"/>
          <w:jc w:val="center"/>
        </w:trPr>
        <w:tc>
          <w:tcPr>
            <w:tcW w:w="300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2755D1" w14:textId="77777777" w:rsidR="00DE3800" w:rsidRPr="00DE3800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  <w:t>HSRP/VRRP Def. gw adresa</w:t>
            </w:r>
          </w:p>
        </w:tc>
      </w:tr>
      <w:tr w:rsidR="00DE3800" w:rsidRPr="00DE3800" w14:paraId="31E355D5" w14:textId="77777777" w:rsidTr="00DE3800">
        <w:trPr>
          <w:trHeight w:val="300"/>
          <w:jc w:val="center"/>
        </w:trPr>
        <w:tc>
          <w:tcPr>
            <w:tcW w:w="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2561" w14:textId="77777777" w:rsidR="00DE3800" w:rsidRPr="00DE3800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  <w:t>VLAN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68B92D" w14:textId="77777777" w:rsidR="00DE3800" w:rsidRPr="00DE3800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  <w:t>Meno</w:t>
            </w: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94E35D" w14:textId="77777777" w:rsidR="00DE3800" w:rsidRPr="00DE3800" w:rsidRDefault="00DE3800" w:rsidP="00DE3800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sk-SK" w:eastAsia="sk-SK"/>
              </w:rPr>
              <w:t>Adresa</w:t>
            </w:r>
          </w:p>
        </w:tc>
      </w:tr>
      <w:tr w:rsidR="00DE3800" w:rsidRPr="00DE3800" w14:paraId="0848E6E6" w14:textId="77777777" w:rsidTr="00DE3800">
        <w:trPr>
          <w:trHeight w:val="300"/>
          <w:jc w:val="center"/>
        </w:trPr>
        <w:tc>
          <w:tcPr>
            <w:tcW w:w="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8758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99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35394D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Manazment</w:t>
            </w: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E3FC0B" w14:textId="77777777" w:rsidR="00DE3800" w:rsidRPr="00DE3800" w:rsidRDefault="00DE3800" w:rsidP="00DE3800">
            <w:pPr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192.168.99.1/24</w:t>
            </w:r>
          </w:p>
        </w:tc>
      </w:tr>
      <w:tr w:rsidR="00DE3800" w:rsidRPr="00DE3800" w14:paraId="79BB517E" w14:textId="77777777" w:rsidTr="00DE3800">
        <w:trPr>
          <w:trHeight w:val="300"/>
          <w:jc w:val="center"/>
        </w:trPr>
        <w:tc>
          <w:tcPr>
            <w:tcW w:w="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C22B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100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BE9CC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Users</w:t>
            </w: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4532D2" w14:textId="77777777" w:rsidR="00DE3800" w:rsidRPr="00DE3800" w:rsidRDefault="00DE3800" w:rsidP="00DE3800">
            <w:pPr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192.168.100.1/24</w:t>
            </w:r>
          </w:p>
        </w:tc>
      </w:tr>
      <w:tr w:rsidR="00DE3800" w:rsidRPr="00DE3800" w14:paraId="058D1095" w14:textId="77777777" w:rsidTr="00DE3800">
        <w:trPr>
          <w:trHeight w:val="300"/>
          <w:jc w:val="center"/>
        </w:trPr>
        <w:tc>
          <w:tcPr>
            <w:tcW w:w="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3940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110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CB1274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Servers</w:t>
            </w: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8FF3E9" w14:textId="77777777" w:rsidR="00DE3800" w:rsidRPr="00DE3800" w:rsidRDefault="00DE3800" w:rsidP="00DE3800">
            <w:pPr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192.168.110.1/24</w:t>
            </w:r>
          </w:p>
        </w:tc>
      </w:tr>
      <w:tr w:rsidR="00DE3800" w:rsidRPr="00DE3800" w14:paraId="7852C805" w14:textId="77777777" w:rsidTr="00DE3800">
        <w:trPr>
          <w:trHeight w:val="315"/>
          <w:jc w:val="center"/>
        </w:trPr>
        <w:tc>
          <w:tcPr>
            <w:tcW w:w="49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DCEE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120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453DCD" w14:textId="77777777" w:rsidR="00DE3800" w:rsidRPr="00DE3800" w:rsidRDefault="00DE3800" w:rsidP="00DE380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Office</w:t>
            </w: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0A2CF" w14:textId="77777777" w:rsidR="00DE3800" w:rsidRPr="00DE3800" w:rsidRDefault="00DE3800" w:rsidP="00DE3800">
            <w:pPr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</w:pPr>
            <w:r w:rsidRPr="00DE3800">
              <w:rPr>
                <w:rFonts w:ascii="Calibri" w:hAnsi="Calibri" w:cs="Calibri"/>
                <w:color w:val="000000"/>
                <w:sz w:val="18"/>
                <w:szCs w:val="18"/>
                <w:lang w:val="sk-SK" w:eastAsia="sk-SK"/>
              </w:rPr>
              <w:t>192.168.120.1/24</w:t>
            </w:r>
          </w:p>
        </w:tc>
      </w:tr>
    </w:tbl>
    <w:p w14:paraId="14DEF792" w14:textId="19574616" w:rsidR="009A7350" w:rsidRPr="00242DED" w:rsidRDefault="009A7350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</w:p>
    <w:p w14:paraId="14DEF793" w14:textId="77777777" w:rsidR="009A7350" w:rsidRPr="00242DED" w:rsidRDefault="00D71442" w:rsidP="0052024F">
      <w:pPr>
        <w:pStyle w:val="SectionHeading"/>
        <w:spacing w:before="0" w:after="0"/>
        <w:rPr>
          <w:sz w:val="22"/>
          <w:lang w:val="sk-SK"/>
        </w:rPr>
      </w:pPr>
      <w:r w:rsidRPr="00242DED">
        <w:rPr>
          <w:sz w:val="22"/>
          <w:lang w:val="sk-SK"/>
        </w:rPr>
        <w:t>Požadované kroky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7"/>
        <w:gridCol w:w="2330"/>
        <w:gridCol w:w="2330"/>
        <w:gridCol w:w="2013"/>
      </w:tblGrid>
      <w:tr w:rsidR="00D71442" w:rsidRPr="0009677A" w14:paraId="14DEF797" w14:textId="77777777" w:rsidTr="00DE3800">
        <w:trPr>
          <w:trHeight w:val="367"/>
        </w:trPr>
        <w:tc>
          <w:tcPr>
            <w:tcW w:w="3037" w:type="dxa"/>
          </w:tcPr>
          <w:p w14:paraId="14DEF794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Task</w:t>
            </w:r>
          </w:p>
        </w:tc>
        <w:tc>
          <w:tcPr>
            <w:tcW w:w="4660" w:type="dxa"/>
            <w:gridSpan w:val="2"/>
          </w:tcPr>
          <w:p w14:paraId="14DEF795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Konfigurácia</w:t>
            </w:r>
          </w:p>
        </w:tc>
        <w:tc>
          <w:tcPr>
            <w:tcW w:w="2013" w:type="dxa"/>
          </w:tcPr>
          <w:p w14:paraId="14DEF796" w14:textId="77777777" w:rsidR="00D71442" w:rsidRPr="0009677A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Verifikácia</w:t>
            </w:r>
          </w:p>
        </w:tc>
      </w:tr>
      <w:tr w:rsidR="00AF08B0" w:rsidRPr="0009677A" w14:paraId="14DEF799" w14:textId="77777777" w:rsidTr="005128D4">
        <w:trPr>
          <w:trHeight w:val="409"/>
        </w:trPr>
        <w:tc>
          <w:tcPr>
            <w:tcW w:w="9710" w:type="dxa"/>
            <w:gridSpan w:val="4"/>
          </w:tcPr>
          <w:p w14:paraId="3BF9D621" w14:textId="593887B0" w:rsidR="00AF08B0" w:rsidRPr="0009677A" w:rsidRDefault="00E14824" w:rsidP="008F7BA0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Príprava prostredia</w:t>
            </w:r>
          </w:p>
          <w:p w14:paraId="14DEF798" w14:textId="47C7FA4F" w:rsidR="00B92E3F" w:rsidRPr="0009677A" w:rsidRDefault="00DE3800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Premaž zariadenia a načítaj do nich def. konfig</w:t>
            </w:r>
          </w:p>
        </w:tc>
      </w:tr>
      <w:tr w:rsidR="00DE3800" w:rsidRPr="0009677A" w14:paraId="5C399028" w14:textId="77777777" w:rsidTr="005128D4">
        <w:trPr>
          <w:trHeight w:val="409"/>
        </w:trPr>
        <w:tc>
          <w:tcPr>
            <w:tcW w:w="9710" w:type="dxa"/>
            <w:gridSpan w:val="4"/>
          </w:tcPr>
          <w:p w14:paraId="21AF46BD" w14:textId="1CD13104" w:rsidR="00DE3800" w:rsidRPr="0009677A" w:rsidRDefault="00DE3800" w:rsidP="00DE3800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Konfigurácia L2 EtherChannel so statickým trunkom</w:t>
            </w:r>
          </w:p>
        </w:tc>
      </w:tr>
      <w:tr w:rsidR="00DE3800" w:rsidRPr="0009677A" w14:paraId="14DEF7A0" w14:textId="77777777" w:rsidTr="00B67B09">
        <w:trPr>
          <w:trHeight w:val="409"/>
        </w:trPr>
        <w:tc>
          <w:tcPr>
            <w:tcW w:w="3037" w:type="dxa"/>
          </w:tcPr>
          <w:p w14:paraId="14DEF79A" w14:textId="2235EFCC" w:rsidR="00DE3800" w:rsidRPr="0009677A" w:rsidRDefault="00DE3800" w:rsidP="00B67B0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Konfiguruj medzi prepínačmi PAGP etherchannel. </w:t>
            </w:r>
          </w:p>
          <w:p w14:paraId="14DEF79B" w14:textId="77777777" w:rsidR="00DE3800" w:rsidRPr="0009677A" w:rsidRDefault="00DE3800" w:rsidP="00B67B0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14DEF79C" w14:textId="01D10308" w:rsidR="00DE3800" w:rsidRPr="0009677A" w:rsidRDefault="00DE3800" w:rsidP="00B67B0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054A979A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 w:rsidRPr="0009677A">
              <w:rPr>
                <w:sz w:val="18"/>
                <w:szCs w:val="18"/>
              </w:rPr>
              <w:t>Príklad: DLS1</w:t>
            </w:r>
          </w:p>
          <w:p w14:paraId="19A69CCE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Int range fa 0/7 – 8</w:t>
            </w:r>
          </w:p>
          <w:p w14:paraId="27DA449C" w14:textId="0DD65DAA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Channel-group </w:t>
            </w:r>
            <w:r w:rsidR="00097793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mode desirable</w:t>
            </w:r>
          </w:p>
          <w:p w14:paraId="7B86C9DE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7CFB4880" w14:textId="3D450CEC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Int port-channel </w:t>
            </w:r>
            <w:r w:rsidR="00097793"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  <w:p w14:paraId="4F194445" w14:textId="0F3C7BBC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 Switchport</w:t>
            </w:r>
            <w:r w:rsidR="00860D61" w:rsidRPr="000967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09677A">
              <w:rPr>
                <w:rFonts w:ascii="Courier New" w:hAnsi="Courier New" w:cs="Courier New"/>
                <w:sz w:val="18"/>
                <w:szCs w:val="18"/>
              </w:rPr>
              <w:t>trunk encapsulation dot1q</w:t>
            </w:r>
          </w:p>
          <w:p w14:paraId="36403A7B" w14:textId="175CE8F4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Switchport mode trunk</w:t>
            </w:r>
          </w:p>
        </w:tc>
        <w:tc>
          <w:tcPr>
            <w:tcW w:w="2330" w:type="dxa"/>
          </w:tcPr>
          <w:p w14:paraId="36DD41D4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 w:rsidRPr="0009677A">
              <w:rPr>
                <w:sz w:val="18"/>
                <w:szCs w:val="18"/>
              </w:rPr>
              <w:lastRenderedPageBreak/>
              <w:t>Príklad: ALS1</w:t>
            </w:r>
          </w:p>
          <w:p w14:paraId="61333B1B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Int range fa 0/7 – 8</w:t>
            </w:r>
          </w:p>
          <w:p w14:paraId="056F5387" w14:textId="35112E50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Channel-group </w:t>
            </w:r>
            <w:r w:rsidR="00097793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mode desirable | auto</w:t>
            </w:r>
          </w:p>
          <w:p w14:paraId="1AE417EB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3B765CDA" w14:textId="580C7A56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Int port-channel </w:t>
            </w:r>
            <w:r w:rsidR="00097793"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  <w:p w14:paraId="14DEF79E" w14:textId="46D4DFCD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 Switchport mode trunk</w:t>
            </w:r>
          </w:p>
        </w:tc>
        <w:tc>
          <w:tcPr>
            <w:tcW w:w="2013" w:type="dxa"/>
          </w:tcPr>
          <w:p w14:paraId="44AC44C3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etherchannel summary</w:t>
            </w:r>
          </w:p>
          <w:p w14:paraId="1FD6D07F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0F0961F2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etherchannel</w:t>
            </w:r>
          </w:p>
          <w:p w14:paraId="75FF312A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5A0E178F" w14:textId="77777777" w:rsidR="00DE3800" w:rsidRPr="0009677A" w:rsidRDefault="00DE3800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int trunk</w:t>
            </w:r>
          </w:p>
          <w:p w14:paraId="14DEF79F" w14:textId="699CEFE6" w:rsidR="00DE3800" w:rsidRPr="0009677A" w:rsidRDefault="00DE3800" w:rsidP="005128D4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B438F7" w:rsidRPr="0009677A" w14:paraId="75D536C7" w14:textId="77777777" w:rsidTr="00B67B09">
        <w:trPr>
          <w:trHeight w:val="409"/>
        </w:trPr>
        <w:tc>
          <w:tcPr>
            <w:tcW w:w="9710" w:type="dxa"/>
            <w:gridSpan w:val="4"/>
          </w:tcPr>
          <w:p w14:paraId="7E574A95" w14:textId="1E68EEDE" w:rsidR="00B438F7" w:rsidRPr="0009677A" w:rsidRDefault="00A15B25" w:rsidP="00903C6C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>VTP,  VLAN, STP</w:t>
            </w:r>
          </w:p>
        </w:tc>
      </w:tr>
      <w:tr w:rsidR="00B438F7" w:rsidRPr="0009677A" w14:paraId="1F60DA0C" w14:textId="77777777" w:rsidTr="00B67B09">
        <w:trPr>
          <w:trHeight w:val="409"/>
        </w:trPr>
        <w:tc>
          <w:tcPr>
            <w:tcW w:w="3037" w:type="dxa"/>
          </w:tcPr>
          <w:p w14:paraId="0BD157DF" w14:textId="4DB33C83" w:rsidR="00B438F7" w:rsidRPr="0009677A" w:rsidRDefault="00B438F7" w:rsidP="00B67B0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Konfiguruj VTP v2 s doménou </w:t>
            </w:r>
            <w:r w:rsidRPr="0009677A">
              <w:rPr>
                <w:i/>
                <w:sz w:val="18"/>
                <w:szCs w:val="18"/>
                <w:lang w:val="sk-SK"/>
              </w:rPr>
              <w:t>netlab</w:t>
            </w:r>
            <w:r w:rsidRPr="0009677A">
              <w:rPr>
                <w:sz w:val="18"/>
                <w:szCs w:val="18"/>
                <w:lang w:val="sk-SK"/>
              </w:rPr>
              <w:t xml:space="preserve"> a ako VTP server DLS1, ostatné prepínače budú vtp klienti</w:t>
            </w:r>
          </w:p>
        </w:tc>
        <w:tc>
          <w:tcPr>
            <w:tcW w:w="2330" w:type="dxa"/>
          </w:tcPr>
          <w:p w14:paraId="54FD8CD9" w14:textId="7FC55FDC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DLS1:</w:t>
            </w:r>
          </w:p>
          <w:p w14:paraId="1E113667" w14:textId="77777777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Vtp domain netlab</w:t>
            </w:r>
          </w:p>
          <w:p w14:paraId="1560D188" w14:textId="31C85EF9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Vtp version 2</w:t>
            </w:r>
          </w:p>
          <w:p w14:paraId="7924C7F2" w14:textId="5D2AFB75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30" w:type="dxa"/>
          </w:tcPr>
          <w:p w14:paraId="3EFD74F4" w14:textId="77777777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Ostatné:</w:t>
            </w:r>
          </w:p>
          <w:p w14:paraId="1C7C9C45" w14:textId="77777777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Vtp mode client</w:t>
            </w:r>
          </w:p>
          <w:p w14:paraId="7383BE8F" w14:textId="77777777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Vtp domain netlab</w:t>
            </w:r>
          </w:p>
          <w:p w14:paraId="13178920" w14:textId="20325655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Vtp version 2</w:t>
            </w:r>
          </w:p>
        </w:tc>
        <w:tc>
          <w:tcPr>
            <w:tcW w:w="2013" w:type="dxa"/>
          </w:tcPr>
          <w:p w14:paraId="2B21A65E" w14:textId="77777777" w:rsidR="00B438F7" w:rsidRPr="0009677A" w:rsidRDefault="00B438F7" w:rsidP="00B438F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vtp status</w:t>
            </w:r>
          </w:p>
          <w:p w14:paraId="08F44DFF" w14:textId="77777777" w:rsidR="00B438F7" w:rsidRPr="0009677A" w:rsidRDefault="00B438F7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A15B25" w:rsidRPr="0009677A" w14:paraId="3E954E27" w14:textId="77777777" w:rsidTr="00B67B09">
        <w:trPr>
          <w:trHeight w:val="409"/>
        </w:trPr>
        <w:tc>
          <w:tcPr>
            <w:tcW w:w="3037" w:type="dxa"/>
          </w:tcPr>
          <w:p w14:paraId="20BF0C42" w14:textId="77777777" w:rsidR="00A15B25" w:rsidRPr="0009677A" w:rsidRDefault="00A15B25" w:rsidP="00A15B25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Pridaj VLAN:</w:t>
            </w:r>
          </w:p>
          <w:p w14:paraId="7C89399F" w14:textId="77777777" w:rsidR="00A15B25" w:rsidRPr="0009677A" w:rsidRDefault="00A15B25" w:rsidP="00A15B2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VLAN 99 name Manazment</w:t>
            </w:r>
          </w:p>
          <w:p w14:paraId="5C461159" w14:textId="37747C27" w:rsidR="00A15B25" w:rsidRPr="0009677A" w:rsidRDefault="00A15B25" w:rsidP="00A15B2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 Vlan 100 name Users</w:t>
            </w:r>
          </w:p>
          <w:p w14:paraId="07146737" w14:textId="77777777" w:rsidR="00A15B25" w:rsidRPr="0009677A" w:rsidRDefault="00A15B25" w:rsidP="00A15B25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Vlan 110 name Servers</w:t>
            </w:r>
          </w:p>
          <w:p w14:paraId="0C100618" w14:textId="34684214" w:rsidR="00A15B25" w:rsidRPr="0009677A" w:rsidRDefault="00A15B25" w:rsidP="00C55FBF">
            <w:pPr>
              <w:pStyle w:val="BodyFormat"/>
              <w:numPr>
                <w:ilvl w:val="0"/>
                <w:numId w:val="41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Vlan 120 name Office</w:t>
            </w:r>
          </w:p>
        </w:tc>
        <w:tc>
          <w:tcPr>
            <w:tcW w:w="4660" w:type="dxa"/>
            <w:gridSpan w:val="2"/>
          </w:tcPr>
          <w:p w14:paraId="443AB266" w14:textId="77777777" w:rsidR="00097793" w:rsidRDefault="00097793" w:rsidP="00A15B2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Vlan 99</w:t>
            </w:r>
          </w:p>
          <w:p w14:paraId="57BC75CF" w14:textId="1D05DC34" w:rsidR="00097793" w:rsidRDefault="00097793" w:rsidP="00A15B2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Name Manazment</w:t>
            </w:r>
          </w:p>
          <w:p w14:paraId="754DD116" w14:textId="1A8A3C5E" w:rsidR="00A15B25" w:rsidRPr="0009677A" w:rsidRDefault="00A15B25" w:rsidP="00A15B2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Vlan 100</w:t>
            </w:r>
          </w:p>
          <w:p w14:paraId="455B3AEB" w14:textId="24D90D90" w:rsidR="00A15B25" w:rsidRPr="0009677A" w:rsidRDefault="00A15B25" w:rsidP="00A15B2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 Name Users</w:t>
            </w:r>
          </w:p>
          <w:p w14:paraId="57F02203" w14:textId="35EA1505" w:rsidR="00A15B25" w:rsidRPr="0009677A" w:rsidRDefault="00A15B25" w:rsidP="00A15B25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 ...</w:t>
            </w:r>
          </w:p>
          <w:p w14:paraId="2161CC50" w14:textId="752C01BC" w:rsidR="00A15B25" w:rsidRPr="00097793" w:rsidRDefault="00A15B25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 xml:space="preserve">  ...</w:t>
            </w:r>
          </w:p>
        </w:tc>
        <w:tc>
          <w:tcPr>
            <w:tcW w:w="2013" w:type="dxa"/>
          </w:tcPr>
          <w:p w14:paraId="7D7A53C8" w14:textId="69C452C0" w:rsidR="00A15B25" w:rsidRPr="0009677A" w:rsidRDefault="00A15B25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vlan</w:t>
            </w:r>
          </w:p>
          <w:p w14:paraId="198AA817" w14:textId="77777777" w:rsidR="00A15B25" w:rsidRPr="0009677A" w:rsidRDefault="00A15B25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3FE7E6FD" w14:textId="58ED0FF9" w:rsidR="00A15B25" w:rsidRPr="0009677A" w:rsidRDefault="00A15B25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vlan brief</w:t>
            </w:r>
          </w:p>
        </w:tc>
      </w:tr>
      <w:tr w:rsidR="003F0F27" w:rsidRPr="0009677A" w14:paraId="0F0B4D59" w14:textId="77777777" w:rsidTr="00B67B09">
        <w:trPr>
          <w:trHeight w:val="409"/>
        </w:trPr>
        <w:tc>
          <w:tcPr>
            <w:tcW w:w="3037" w:type="dxa"/>
          </w:tcPr>
          <w:p w14:paraId="6580A254" w14:textId="2313A166" w:rsidR="003F0F27" w:rsidRDefault="003F0F27" w:rsidP="00A15B25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Zaraď porty s PC do nasledujúcich VLAN:</w:t>
            </w:r>
          </w:p>
          <w:p w14:paraId="398E7D63" w14:textId="77777777" w:rsidR="003F0F27" w:rsidRDefault="003F0F27" w:rsidP="003F0F2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VLAN 100: Fa0/5 na ALS1</w:t>
            </w:r>
          </w:p>
          <w:p w14:paraId="3C6F33F8" w14:textId="460D454D" w:rsidR="003F0F27" w:rsidRPr="0009677A" w:rsidRDefault="003F0F27" w:rsidP="003F0F2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Vlan 120: fa0/5 na ALS2</w:t>
            </w:r>
          </w:p>
        </w:tc>
        <w:tc>
          <w:tcPr>
            <w:tcW w:w="4660" w:type="dxa"/>
            <w:gridSpan w:val="2"/>
          </w:tcPr>
          <w:p w14:paraId="06B418D0" w14:textId="77777777" w:rsidR="003F0F27" w:rsidRPr="003F0F27" w:rsidRDefault="003F0F27" w:rsidP="00A15B25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3F0F27">
              <w:rPr>
                <w:sz w:val="18"/>
                <w:szCs w:val="18"/>
                <w:lang w:val="sk-SK"/>
              </w:rPr>
              <w:t>ALS1:</w:t>
            </w:r>
          </w:p>
          <w:p w14:paraId="4B565B59" w14:textId="77777777" w:rsidR="003F0F27" w:rsidRDefault="003F0F27" w:rsidP="003F0F2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fa 0/5</w:t>
            </w:r>
          </w:p>
          <w:p w14:paraId="5BD948D7" w14:textId="77777777" w:rsidR="003F0F27" w:rsidRDefault="003F0F27" w:rsidP="003F0F2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Switchport mode access</w:t>
            </w:r>
          </w:p>
          <w:p w14:paraId="11299606" w14:textId="20CB3CDA" w:rsidR="003F0F27" w:rsidRDefault="003F0F27" w:rsidP="003F0F2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Switchport access vlan 100</w:t>
            </w:r>
          </w:p>
        </w:tc>
        <w:tc>
          <w:tcPr>
            <w:tcW w:w="2013" w:type="dxa"/>
          </w:tcPr>
          <w:p w14:paraId="036D315C" w14:textId="7184977A" w:rsidR="003F0F27" w:rsidRPr="0009677A" w:rsidRDefault="003F0F27" w:rsidP="003F0F2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 vlan</w:t>
            </w:r>
          </w:p>
        </w:tc>
      </w:tr>
      <w:tr w:rsidR="003F0F27" w:rsidRPr="0009677A" w14:paraId="76D92E5A" w14:textId="77777777" w:rsidTr="00B67B09">
        <w:trPr>
          <w:trHeight w:val="409"/>
        </w:trPr>
        <w:tc>
          <w:tcPr>
            <w:tcW w:w="7697" w:type="dxa"/>
            <w:gridSpan w:val="3"/>
          </w:tcPr>
          <w:p w14:paraId="6C638CF6" w14:textId="77777777" w:rsidR="003F0F27" w:rsidRDefault="003F0F27" w:rsidP="003F0F2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Nastav hostom IP adresu z rozsahu:</w:t>
            </w:r>
          </w:p>
          <w:p w14:paraId="42239F58" w14:textId="77777777" w:rsidR="003F0F27" w:rsidRDefault="003F0F27" w:rsidP="003F0F2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Vlan 100: 192.168.100.221/24</w:t>
            </w:r>
          </w:p>
          <w:p w14:paraId="6BA4D50C" w14:textId="77777777" w:rsidR="003F0F27" w:rsidRDefault="003F0F27" w:rsidP="003F0F2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Vlan 120: 192.168.120.222/24</w:t>
            </w:r>
          </w:p>
          <w:p w14:paraId="326F66D1" w14:textId="6B17CF50" w:rsidR="003F0F27" w:rsidRPr="003F0F27" w:rsidRDefault="003F0F27" w:rsidP="003F0F2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A over konektivitu. Mala by byť neúspešná. Prečo?</w:t>
            </w:r>
          </w:p>
        </w:tc>
        <w:tc>
          <w:tcPr>
            <w:tcW w:w="2013" w:type="dxa"/>
          </w:tcPr>
          <w:p w14:paraId="76C8224F" w14:textId="58E52900" w:rsidR="003F0F27" w:rsidRDefault="003F0F27" w:rsidP="003F0F2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ping</w:t>
            </w:r>
          </w:p>
        </w:tc>
      </w:tr>
      <w:tr w:rsidR="00C55FBF" w:rsidRPr="0009677A" w14:paraId="6FFFADAF" w14:textId="77777777" w:rsidTr="00B67B09">
        <w:trPr>
          <w:trHeight w:val="409"/>
        </w:trPr>
        <w:tc>
          <w:tcPr>
            <w:tcW w:w="3037" w:type="dxa"/>
          </w:tcPr>
          <w:p w14:paraId="3B6D7732" w14:textId="39CC3D8B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Konfiguruj Rapid STP. A to tak, aby:</w:t>
            </w:r>
          </w:p>
          <w:p w14:paraId="79A8A656" w14:textId="23A05A72" w:rsidR="00C55FBF" w:rsidRPr="0009677A" w:rsidRDefault="00C55FBF" w:rsidP="00C55FBF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RB pre VLAN 99 a 100 bol DSL1, sekundárny bol DLS2</w:t>
            </w:r>
          </w:p>
          <w:p w14:paraId="4FD74C03" w14:textId="1EE34942" w:rsidR="00C55FBF" w:rsidRPr="0009677A" w:rsidRDefault="00C55FBF" w:rsidP="0078266F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RB pre VLAN 110,120 bol DLS2, sekundárny bol DLS1</w:t>
            </w:r>
          </w:p>
        </w:tc>
        <w:tc>
          <w:tcPr>
            <w:tcW w:w="4660" w:type="dxa"/>
            <w:gridSpan w:val="2"/>
          </w:tcPr>
          <w:p w14:paraId="14BF6D80" w14:textId="3C9838CC" w:rsidR="00C55FBF" w:rsidRPr="0009677A" w:rsidRDefault="00C55FBF" w:rsidP="00DE3800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Spanning-tree mode rapid</w:t>
            </w:r>
            <w:r w:rsidR="0009677A" w:rsidRPr="0009677A">
              <w:rPr>
                <w:rFonts w:ascii="Courier New" w:hAnsi="Courier New" w:cs="Courier New"/>
                <w:sz w:val="18"/>
                <w:szCs w:val="18"/>
              </w:rPr>
              <w:t>-pvst</w:t>
            </w:r>
          </w:p>
          <w:p w14:paraId="48A05D16" w14:textId="7BEAB445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! priklad pre DLS1</w:t>
            </w:r>
          </w:p>
          <w:p w14:paraId="7612B75F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Spanning-tree vlan 99,100 root primary</w:t>
            </w:r>
          </w:p>
          <w:p w14:paraId="11479053" w14:textId="7B64E786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Spanning-tree vlan 110,120 root secondary</w:t>
            </w:r>
          </w:p>
          <w:p w14:paraId="3DFB3513" w14:textId="6912F65D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013" w:type="dxa"/>
          </w:tcPr>
          <w:p w14:paraId="7E2E59D9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span</w:t>
            </w:r>
          </w:p>
          <w:p w14:paraId="5339DDC8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span root</w:t>
            </w:r>
          </w:p>
          <w:p w14:paraId="6DFE168C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47B3F158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span vlan VID</w:t>
            </w:r>
          </w:p>
          <w:p w14:paraId="5D3E99CE" w14:textId="77777777" w:rsidR="00C55FBF" w:rsidRPr="0009677A" w:rsidRDefault="00C55FBF" w:rsidP="00C55FB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span vlan VID root</w:t>
            </w:r>
          </w:p>
          <w:p w14:paraId="692FF610" w14:textId="77777777" w:rsidR="00C55FBF" w:rsidRPr="0009677A" w:rsidRDefault="00C55FBF" w:rsidP="00DE3800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09677A" w:rsidRPr="0009677A" w14:paraId="779B0B61" w14:textId="77777777" w:rsidTr="00B67B09">
        <w:trPr>
          <w:trHeight w:val="409"/>
        </w:trPr>
        <w:tc>
          <w:tcPr>
            <w:tcW w:w="3037" w:type="dxa"/>
          </w:tcPr>
          <w:p w14:paraId="3D2932A6" w14:textId="6308C945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Konfiguruj rýchly prechod access portov do UP stavu</w:t>
            </w:r>
          </w:p>
        </w:tc>
        <w:tc>
          <w:tcPr>
            <w:tcW w:w="4660" w:type="dxa"/>
            <w:gridSpan w:val="2"/>
          </w:tcPr>
          <w:p w14:paraId="4FB364F5" w14:textId="6F87DF0E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 w:rsidRPr="0009677A">
              <w:rPr>
                <w:rFonts w:ascii="Courier New" w:hAnsi="Courier New" w:cs="Courier New"/>
                <w:sz w:val="18"/>
                <w:szCs w:val="18"/>
              </w:rPr>
              <w:t>Spann portfast default</w:t>
            </w:r>
          </w:p>
        </w:tc>
        <w:tc>
          <w:tcPr>
            <w:tcW w:w="2013" w:type="dxa"/>
          </w:tcPr>
          <w:p w14:paraId="3034E0A6" w14:textId="1CE29C70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spaning-tree summary</w:t>
            </w:r>
          </w:p>
        </w:tc>
      </w:tr>
      <w:tr w:rsidR="0078266F" w:rsidRPr="0009677A" w14:paraId="39E9DA0B" w14:textId="77777777" w:rsidTr="00B67B09">
        <w:trPr>
          <w:trHeight w:val="409"/>
        </w:trPr>
        <w:tc>
          <w:tcPr>
            <w:tcW w:w="9710" w:type="dxa"/>
            <w:gridSpan w:val="4"/>
          </w:tcPr>
          <w:p w14:paraId="0F2FDACE" w14:textId="0A1D2046" w:rsidR="0078266F" w:rsidRPr="0009677A" w:rsidRDefault="0078266F" w:rsidP="0078266F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b/>
                <w:sz w:val="18"/>
                <w:szCs w:val="18"/>
                <w:lang w:val="sk-SK"/>
              </w:rPr>
              <w:t>Manažment VLAN</w:t>
            </w:r>
          </w:p>
        </w:tc>
      </w:tr>
      <w:tr w:rsidR="0009677A" w:rsidRPr="0009677A" w14:paraId="56729C9D" w14:textId="77777777" w:rsidTr="00B67B09">
        <w:trPr>
          <w:trHeight w:val="409"/>
        </w:trPr>
        <w:tc>
          <w:tcPr>
            <w:tcW w:w="3037" w:type="dxa"/>
          </w:tcPr>
          <w:p w14:paraId="5878592B" w14:textId="1C019F7D" w:rsidR="0078266F" w:rsidRDefault="0078266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na prepínačoch manažmentovú VLAN 99.</w:t>
            </w:r>
          </w:p>
          <w:p w14:paraId="72F2011D" w14:textId="4D38EA93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2401241D" w14:textId="77777777" w:rsidR="0078266F" w:rsidRDefault="0078266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DLS1: 192.168.99.101/24</w:t>
            </w:r>
          </w:p>
          <w:p w14:paraId="22660224" w14:textId="77777777" w:rsidR="0078266F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DLS2: 192.168.99.102/24</w:t>
            </w:r>
          </w:p>
          <w:p w14:paraId="541EA04C" w14:textId="51379D6A" w:rsidR="0078266F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ALS1: 192.168.99.201/24</w:t>
            </w:r>
          </w:p>
          <w:p w14:paraId="4921B6A3" w14:textId="0C3BAA46" w:rsidR="0009677A" w:rsidRPr="0009677A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ALS2: 192.168.99.202/24</w:t>
            </w:r>
          </w:p>
        </w:tc>
        <w:tc>
          <w:tcPr>
            <w:tcW w:w="2330" w:type="dxa"/>
          </w:tcPr>
          <w:p w14:paraId="7C7E9D74" w14:textId="551B940A" w:rsidR="0078266F" w:rsidRDefault="0078266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Príklad pre DLS1:</w:t>
            </w:r>
          </w:p>
          <w:p w14:paraId="4610C1EB" w14:textId="206B72B0" w:rsidR="0078266F" w:rsidRPr="0078266F" w:rsidRDefault="0078266F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2D6863DB" w14:textId="4A0B0A78" w:rsidR="0009677A" w:rsidRPr="0009677A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 xml:space="preserve">  Ip address 192.168.99.101 255.255.255.0</w:t>
            </w:r>
          </w:p>
        </w:tc>
        <w:tc>
          <w:tcPr>
            <w:tcW w:w="2013" w:type="dxa"/>
          </w:tcPr>
          <w:p w14:paraId="18CB9DD4" w14:textId="695AB901" w:rsidR="0009677A" w:rsidRPr="0009677A" w:rsidRDefault="0078266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ip int brief</w:t>
            </w:r>
          </w:p>
        </w:tc>
      </w:tr>
      <w:tr w:rsidR="0078266F" w:rsidRPr="0009677A" w14:paraId="2745F191" w14:textId="77777777" w:rsidTr="00B67B09">
        <w:trPr>
          <w:trHeight w:val="409"/>
        </w:trPr>
        <w:tc>
          <w:tcPr>
            <w:tcW w:w="3037" w:type="dxa"/>
          </w:tcPr>
          <w:p w14:paraId="33A74C0F" w14:textId="682BE524" w:rsidR="0078266F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Na access prepínačoch nezabudni na nastavenie def. Gw., ktorým bude neskôr virtuálny FHRP router.</w:t>
            </w:r>
          </w:p>
        </w:tc>
        <w:tc>
          <w:tcPr>
            <w:tcW w:w="4660" w:type="dxa"/>
            <w:gridSpan w:val="2"/>
          </w:tcPr>
          <w:p w14:paraId="7702742F" w14:textId="77777777" w:rsidR="0078266F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ALS1/ALS2:</w:t>
            </w:r>
          </w:p>
          <w:p w14:paraId="719E569D" w14:textId="33995B6F" w:rsidR="0078266F" w:rsidRDefault="0078266F" w:rsidP="0078266F">
            <w:pPr>
              <w:pStyle w:val="BodyFormat"/>
              <w:spacing w:before="0" w:after="0"/>
              <w:ind w:left="0"/>
              <w:rPr>
                <w:sz w:val="18"/>
                <w:szCs w:val="18"/>
              </w:rPr>
            </w:pPr>
            <w:r w:rsidRPr="0078266F">
              <w:rPr>
                <w:rFonts w:ascii="Courier New" w:hAnsi="Courier New" w:cs="Courier New"/>
                <w:sz w:val="18"/>
                <w:szCs w:val="18"/>
              </w:rPr>
              <w:t>Ip default-gateway 192.168.99.1</w:t>
            </w:r>
          </w:p>
        </w:tc>
        <w:tc>
          <w:tcPr>
            <w:tcW w:w="2013" w:type="dxa"/>
          </w:tcPr>
          <w:p w14:paraId="626DBF04" w14:textId="7181F50E" w:rsidR="0078266F" w:rsidRDefault="0078266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0E607F" w:rsidRPr="0009677A" w14:paraId="14DEF7A9" w14:textId="77777777" w:rsidTr="00B67B09">
        <w:trPr>
          <w:trHeight w:val="409"/>
        </w:trPr>
        <w:tc>
          <w:tcPr>
            <w:tcW w:w="7697" w:type="dxa"/>
            <w:gridSpan w:val="3"/>
          </w:tcPr>
          <w:p w14:paraId="14DEF7A7" w14:textId="0D1D6264" w:rsidR="000E607F" w:rsidRPr="0009677A" w:rsidRDefault="000E607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Over konektivitu medzi </w:t>
            </w:r>
            <w:r>
              <w:rPr>
                <w:sz w:val="18"/>
                <w:szCs w:val="18"/>
                <w:lang w:val="sk-SK"/>
              </w:rPr>
              <w:t>prepínačmi na základe ich adries v manažmentovej vlan.</w:t>
            </w:r>
          </w:p>
        </w:tc>
        <w:tc>
          <w:tcPr>
            <w:tcW w:w="2013" w:type="dxa"/>
          </w:tcPr>
          <w:p w14:paraId="14DEF7A8" w14:textId="0CDC72F3" w:rsidR="000E607F" w:rsidRPr="0009677A" w:rsidRDefault="000E607F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Ping </w:t>
            </w:r>
          </w:p>
        </w:tc>
      </w:tr>
      <w:tr w:rsidR="00486E06" w:rsidRPr="0009677A" w14:paraId="72749DB9" w14:textId="77777777" w:rsidTr="00B67B09">
        <w:trPr>
          <w:trHeight w:val="409"/>
        </w:trPr>
        <w:tc>
          <w:tcPr>
            <w:tcW w:w="9710" w:type="dxa"/>
            <w:gridSpan w:val="4"/>
          </w:tcPr>
          <w:p w14:paraId="3D1BE6DE" w14:textId="611CC9C4" w:rsidR="00486E06" w:rsidRDefault="00486E06" w:rsidP="004E709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FD2F48">
              <w:rPr>
                <w:b/>
                <w:sz w:val="18"/>
                <w:szCs w:val="18"/>
                <w:lang w:val="sk-SK"/>
              </w:rPr>
              <w:t xml:space="preserve">Konfigurácia 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L3</w:t>
            </w:r>
            <w:r w:rsidR="004E709E">
              <w:rPr>
                <w:b/>
                <w:sz w:val="18"/>
                <w:szCs w:val="18"/>
                <w:lang w:val="sk-SK"/>
              </w:rPr>
              <w:t xml:space="preserve"> adresovania 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a</w:t>
            </w:r>
            <w:r w:rsidR="00FD2F48">
              <w:rPr>
                <w:b/>
                <w:sz w:val="18"/>
                <w:szCs w:val="18"/>
                <w:lang w:val="sk-SK"/>
              </w:rPr>
              <w:t> 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routing</w:t>
            </w:r>
            <w:r w:rsidR="00FD2F48">
              <w:rPr>
                <w:b/>
                <w:sz w:val="18"/>
                <w:szCs w:val="18"/>
                <w:lang w:val="sk-SK"/>
              </w:rPr>
              <w:t>-</w:t>
            </w:r>
            <w:r w:rsidR="00FD2F48" w:rsidRPr="00FD2F48">
              <w:rPr>
                <w:b/>
                <w:sz w:val="18"/>
                <w:szCs w:val="18"/>
                <w:lang w:val="sk-SK"/>
              </w:rPr>
              <w:t>u</w:t>
            </w:r>
            <w:r w:rsidRPr="00FD2F48">
              <w:rPr>
                <w:b/>
                <w:sz w:val="18"/>
                <w:szCs w:val="18"/>
                <w:lang w:val="sk-SK"/>
              </w:rPr>
              <w:t>:</w:t>
            </w:r>
          </w:p>
        </w:tc>
      </w:tr>
      <w:tr w:rsidR="00EB5832" w:rsidRPr="0009677A" w14:paraId="07B9E580" w14:textId="77777777" w:rsidTr="00DE3800">
        <w:trPr>
          <w:trHeight w:val="583"/>
        </w:trPr>
        <w:tc>
          <w:tcPr>
            <w:tcW w:w="3037" w:type="dxa"/>
          </w:tcPr>
          <w:p w14:paraId="1B373E98" w14:textId="07FB17E4" w:rsidR="00EB5832" w:rsidRPr="00FD2F48" w:rsidRDefault="00EB5832" w:rsidP="00EB5832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Aktivuj na DLS prepínačoch smerovanie.</w:t>
            </w:r>
          </w:p>
        </w:tc>
        <w:tc>
          <w:tcPr>
            <w:tcW w:w="4660" w:type="dxa"/>
            <w:gridSpan w:val="2"/>
          </w:tcPr>
          <w:p w14:paraId="31690DCF" w14:textId="4891446E" w:rsidR="00EB5832" w:rsidRPr="00EB5832" w:rsidRDefault="00EB5832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Ip routing</w:t>
            </w:r>
          </w:p>
        </w:tc>
        <w:tc>
          <w:tcPr>
            <w:tcW w:w="2013" w:type="dxa"/>
          </w:tcPr>
          <w:p w14:paraId="264387B5" w14:textId="77777777" w:rsidR="00EB5832" w:rsidRPr="0009677A" w:rsidRDefault="00EB5832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BE5B76" w:rsidRPr="0009677A" w14:paraId="4FC233FF" w14:textId="77777777" w:rsidTr="00DE3800">
        <w:trPr>
          <w:trHeight w:val="583"/>
        </w:trPr>
        <w:tc>
          <w:tcPr>
            <w:tcW w:w="3037" w:type="dxa"/>
          </w:tcPr>
          <w:p w14:paraId="7B88806A" w14:textId="3EB369E7" w:rsidR="00BE5B76" w:rsidRDefault="00BE5B76" w:rsidP="00BE5B7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 xml:space="preserve">Vytvor na DLS prepínačoch štyri SVI rozhrania, pre každú vlan jedno. </w:t>
            </w:r>
          </w:p>
          <w:p w14:paraId="62B18836" w14:textId="200107E6" w:rsidR="00BE5B76" w:rsidRDefault="00BE5B76" w:rsidP="00542308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Nastav dls prepínačom na daných</w:t>
            </w:r>
            <w:r w:rsidR="00542308">
              <w:rPr>
                <w:sz w:val="18"/>
                <w:szCs w:val="18"/>
                <w:lang w:val="sk-SK"/>
              </w:rPr>
              <w:t xml:space="preserve"> SVI </w:t>
            </w:r>
            <w:r>
              <w:rPr>
                <w:sz w:val="18"/>
                <w:szCs w:val="18"/>
                <w:lang w:val="sk-SK"/>
              </w:rPr>
              <w:t>rozhraniach štvrtý oktet adresy pre DLS1 na 101, resp. pre DLS2 na 102.</w:t>
            </w:r>
          </w:p>
        </w:tc>
        <w:tc>
          <w:tcPr>
            <w:tcW w:w="4660" w:type="dxa"/>
            <w:gridSpan w:val="2"/>
          </w:tcPr>
          <w:p w14:paraId="6ED68624" w14:textId="77777777" w:rsidR="00BE5B76" w:rsidRDefault="00BE5B76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Príklad pre DLS1:</w:t>
            </w:r>
          </w:p>
          <w:p w14:paraId="3F19C84B" w14:textId="77777777" w:rsidR="00BE5B76" w:rsidRPr="00BE5B76" w:rsidRDefault="00BE5B76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>Int vlan 100</w:t>
            </w:r>
          </w:p>
          <w:p w14:paraId="683D113B" w14:textId="77777777" w:rsidR="00BE5B76" w:rsidRPr="00BE5B76" w:rsidRDefault="00BE5B76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 xml:space="preserve">  Ip address 192.168.100.101 255.255.255.0</w:t>
            </w:r>
          </w:p>
          <w:p w14:paraId="50D807A4" w14:textId="1073ABA1" w:rsidR="00BE5B76" w:rsidRPr="00BE5B76" w:rsidRDefault="00BE5B76" w:rsidP="00BE5B7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>Int vlan 110</w:t>
            </w:r>
          </w:p>
          <w:p w14:paraId="0AAA04EF" w14:textId="55D7A9AD" w:rsidR="00BE5B76" w:rsidRPr="00BE5B76" w:rsidRDefault="00BE5B76" w:rsidP="00BE5B7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 xml:space="preserve">  Ip address 192.168.110.101 255.255.255.0</w:t>
            </w:r>
          </w:p>
          <w:p w14:paraId="7D446157" w14:textId="10781983" w:rsidR="00BE5B76" w:rsidRPr="00BE5B76" w:rsidRDefault="00BE5B76" w:rsidP="00BE5B7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>Int vlan 120</w:t>
            </w:r>
          </w:p>
          <w:p w14:paraId="4FC3690A" w14:textId="74E8214C" w:rsidR="00BE5B76" w:rsidRPr="00BE5B76" w:rsidRDefault="00BE5B76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BE5B76">
              <w:rPr>
                <w:rFonts w:ascii="Courier New" w:hAnsi="Courier New" w:cs="Courier New"/>
                <w:sz w:val="18"/>
                <w:szCs w:val="18"/>
              </w:rPr>
              <w:t xml:space="preserve">  Ip address 192.168.120.101 255.255.255.0</w:t>
            </w:r>
          </w:p>
        </w:tc>
        <w:tc>
          <w:tcPr>
            <w:tcW w:w="2013" w:type="dxa"/>
          </w:tcPr>
          <w:p w14:paraId="16A19447" w14:textId="31824D26" w:rsidR="00BE5B76" w:rsidRPr="0009677A" w:rsidRDefault="00BE5B76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ip int brief</w:t>
            </w:r>
          </w:p>
        </w:tc>
      </w:tr>
      <w:tr w:rsidR="0009677A" w:rsidRPr="0009677A" w14:paraId="14DEF7B5" w14:textId="77777777" w:rsidTr="00DE3800">
        <w:trPr>
          <w:trHeight w:val="583"/>
        </w:trPr>
        <w:tc>
          <w:tcPr>
            <w:tcW w:w="3037" w:type="dxa"/>
          </w:tcPr>
          <w:p w14:paraId="21FAE405" w14:textId="09CAE193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FD2F48">
              <w:rPr>
                <w:sz w:val="18"/>
                <w:szCs w:val="18"/>
                <w:lang w:val="sk-SK"/>
              </w:rPr>
              <w:t>Konfiguruj</w:t>
            </w:r>
            <w:r w:rsidRPr="0009677A">
              <w:rPr>
                <w:sz w:val="18"/>
                <w:szCs w:val="18"/>
                <w:lang w:val="sk-SK"/>
              </w:rPr>
              <w:t xml:space="preserve"> fyzické porty medzi smerovačom a jeho DLS prepínačom nasledovne:</w:t>
            </w:r>
          </w:p>
          <w:p w14:paraId="14DEF7AE" w14:textId="3E51F3E4" w:rsidR="0009677A" w:rsidRPr="0009677A" w:rsidRDefault="0009677A" w:rsidP="00FD2F48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Na smerovačoch nastav požadovanú IP adresu podľa topo tak, že smerovač má tú nižšiu IP adresu</w:t>
            </w:r>
          </w:p>
        </w:tc>
        <w:tc>
          <w:tcPr>
            <w:tcW w:w="4660" w:type="dxa"/>
            <w:gridSpan w:val="2"/>
          </w:tcPr>
          <w:p w14:paraId="6C3E2AE2" w14:textId="3C5610F1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fa 0/0</w:t>
            </w:r>
          </w:p>
          <w:p w14:paraId="3B5DB709" w14:textId="3471E968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Description Na DLS prepinac</w:t>
            </w:r>
          </w:p>
          <w:p w14:paraId="4CD4CF7B" w14:textId="6248C0CF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Ip add</w:t>
            </w:r>
            <w:r w:rsidR="00C11CDF"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 MASK</w:t>
            </w:r>
          </w:p>
          <w:p w14:paraId="14DEF7B3" w14:textId="6F7765B6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No shut</w:t>
            </w:r>
          </w:p>
        </w:tc>
        <w:tc>
          <w:tcPr>
            <w:tcW w:w="2013" w:type="dxa"/>
          </w:tcPr>
          <w:p w14:paraId="14DEF7B4" w14:textId="0F880012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 ip int brief</w:t>
            </w:r>
          </w:p>
        </w:tc>
      </w:tr>
      <w:tr w:rsidR="0009677A" w:rsidRPr="0009677A" w14:paraId="685D3A55" w14:textId="77777777" w:rsidTr="00DE3800">
        <w:trPr>
          <w:trHeight w:val="583"/>
        </w:trPr>
        <w:tc>
          <w:tcPr>
            <w:tcW w:w="3037" w:type="dxa"/>
          </w:tcPr>
          <w:p w14:paraId="34D7D892" w14:textId="341936BB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Na dls rozhraní fa0/24 sprav L3 port</w:t>
            </w:r>
          </w:p>
          <w:p w14:paraId="0F63AA6C" w14:textId="5295E00F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Nastav mu danú adresu tak, že DLS má vyššiu IP adresu z rozsahu</w:t>
            </w:r>
          </w:p>
        </w:tc>
        <w:tc>
          <w:tcPr>
            <w:tcW w:w="4660" w:type="dxa"/>
            <w:gridSpan w:val="2"/>
          </w:tcPr>
          <w:p w14:paraId="059F5B54" w14:textId="777777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fa 0/24</w:t>
            </w:r>
          </w:p>
          <w:p w14:paraId="20E97C94" w14:textId="777777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No switchport</w:t>
            </w:r>
          </w:p>
          <w:p w14:paraId="7D8DAB3A" w14:textId="4EF5F924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Ip add</w:t>
            </w:r>
            <w:r w:rsidR="00C11CDF"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 MASK</w:t>
            </w:r>
          </w:p>
        </w:tc>
        <w:tc>
          <w:tcPr>
            <w:tcW w:w="2013" w:type="dxa"/>
          </w:tcPr>
          <w:p w14:paraId="3EEEC08A" w14:textId="03EA9181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 ip int brief</w:t>
            </w:r>
          </w:p>
        </w:tc>
      </w:tr>
      <w:tr w:rsidR="0009677A" w:rsidRPr="0009677A" w14:paraId="0B9BB27A" w14:textId="77777777" w:rsidTr="00DE3800">
        <w:trPr>
          <w:trHeight w:val="583"/>
        </w:trPr>
        <w:tc>
          <w:tcPr>
            <w:tcW w:w="3037" w:type="dxa"/>
          </w:tcPr>
          <w:p w14:paraId="7705C373" w14:textId="2BE5F96D" w:rsidR="0009677A" w:rsidRPr="0009677A" w:rsidRDefault="0009677A" w:rsidP="004E709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Nastav na </w:t>
            </w:r>
            <w:r w:rsidR="004E709E">
              <w:rPr>
                <w:sz w:val="18"/>
                <w:szCs w:val="18"/>
                <w:lang w:val="sk-SK"/>
              </w:rPr>
              <w:t xml:space="preserve">smerovačoch </w:t>
            </w:r>
            <w:r w:rsidRPr="0009677A">
              <w:rPr>
                <w:sz w:val="18"/>
                <w:szCs w:val="18"/>
                <w:lang w:val="sk-SK"/>
              </w:rPr>
              <w:t xml:space="preserve"> odpovedajúce LOOP rozhrania</w:t>
            </w:r>
          </w:p>
        </w:tc>
        <w:tc>
          <w:tcPr>
            <w:tcW w:w="4660" w:type="dxa"/>
            <w:gridSpan w:val="2"/>
          </w:tcPr>
          <w:p w14:paraId="584C4E71" w14:textId="777777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>Int loop 0</w:t>
            </w:r>
          </w:p>
          <w:p w14:paraId="3327FBD4" w14:textId="562FAB77" w:rsidR="0009677A" w:rsidRPr="00C11CDF" w:rsidRDefault="0009677A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 Ip add</w:t>
            </w:r>
            <w:r w:rsidR="00C11CDF">
              <w:rPr>
                <w:rFonts w:ascii="Courier New" w:hAnsi="Courier New" w:cs="Courier New"/>
                <w:sz w:val="18"/>
                <w:szCs w:val="18"/>
              </w:rPr>
              <w:t>ress</w:t>
            </w:r>
            <w:r w:rsidRPr="00C11CDF">
              <w:rPr>
                <w:rFonts w:ascii="Courier New" w:hAnsi="Courier New" w:cs="Courier New"/>
                <w:sz w:val="18"/>
                <w:szCs w:val="18"/>
              </w:rPr>
              <w:t xml:space="preserve"> IP MASK</w:t>
            </w:r>
          </w:p>
        </w:tc>
        <w:tc>
          <w:tcPr>
            <w:tcW w:w="2013" w:type="dxa"/>
          </w:tcPr>
          <w:p w14:paraId="1FF4C0F8" w14:textId="36F95A20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 int brief</w:t>
            </w:r>
          </w:p>
        </w:tc>
      </w:tr>
      <w:tr w:rsidR="0074735E" w:rsidRPr="0009677A" w14:paraId="489DEAF4" w14:textId="77777777" w:rsidTr="00B67B09">
        <w:trPr>
          <w:trHeight w:val="583"/>
        </w:trPr>
        <w:tc>
          <w:tcPr>
            <w:tcW w:w="7697" w:type="dxa"/>
            <w:gridSpan w:val="3"/>
          </w:tcPr>
          <w:p w14:paraId="02FE83F4" w14:textId="71089384" w:rsidR="0074735E" w:rsidRPr="00C11CDF" w:rsidRDefault="0074735E" w:rsidP="0074735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  <w:lang w:val="sk-SK"/>
              </w:rPr>
              <w:t>Konfiguruj a obživ linky medzi smerovačmi</w:t>
            </w:r>
          </w:p>
        </w:tc>
        <w:tc>
          <w:tcPr>
            <w:tcW w:w="2013" w:type="dxa"/>
          </w:tcPr>
          <w:p w14:paraId="7918D485" w14:textId="77777777" w:rsidR="0074735E" w:rsidRPr="0009677A" w:rsidRDefault="0074735E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F2552B" w:rsidRPr="0009677A" w14:paraId="4037D29A" w14:textId="77777777" w:rsidTr="00B67B09">
        <w:trPr>
          <w:trHeight w:val="583"/>
        </w:trPr>
        <w:tc>
          <w:tcPr>
            <w:tcW w:w="7697" w:type="dxa"/>
            <w:gridSpan w:val="3"/>
          </w:tcPr>
          <w:p w14:paraId="10505FAE" w14:textId="48CCF513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Over, či DLS prepínače majú smerovaciu tabuľku.</w:t>
            </w:r>
          </w:p>
        </w:tc>
        <w:tc>
          <w:tcPr>
            <w:tcW w:w="2013" w:type="dxa"/>
          </w:tcPr>
          <w:p w14:paraId="76734C02" w14:textId="4D008394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 route</w:t>
            </w:r>
          </w:p>
        </w:tc>
      </w:tr>
      <w:tr w:rsidR="00F2552B" w:rsidRPr="0009677A" w14:paraId="14DEF7B9" w14:textId="77777777" w:rsidTr="00B67B09">
        <w:trPr>
          <w:trHeight w:val="341"/>
        </w:trPr>
        <w:tc>
          <w:tcPr>
            <w:tcW w:w="7697" w:type="dxa"/>
            <w:gridSpan w:val="3"/>
          </w:tcPr>
          <w:p w14:paraId="31892EE2" w14:textId="77777777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Over, čo vidia smerovače vo svojej smerovacej tabuľke.</w:t>
            </w:r>
          </w:p>
          <w:p w14:paraId="14DEF7B7" w14:textId="1D2E5570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Či vidia prefixy sietí z prepínaného segmentu.</w:t>
            </w:r>
          </w:p>
        </w:tc>
        <w:tc>
          <w:tcPr>
            <w:tcW w:w="2013" w:type="dxa"/>
          </w:tcPr>
          <w:p w14:paraId="14DEF7B8" w14:textId="2676E809" w:rsidR="00F2552B" w:rsidRPr="0009677A" w:rsidRDefault="00F2552B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 route</w:t>
            </w:r>
          </w:p>
        </w:tc>
      </w:tr>
      <w:tr w:rsidR="0009677A" w:rsidRPr="0009677A" w14:paraId="14DEF7C1" w14:textId="77777777" w:rsidTr="00ED1E0D">
        <w:trPr>
          <w:trHeight w:val="404"/>
        </w:trPr>
        <w:tc>
          <w:tcPr>
            <w:tcW w:w="9710" w:type="dxa"/>
            <w:gridSpan w:val="4"/>
          </w:tcPr>
          <w:p w14:paraId="14DEF7C0" w14:textId="1A3B915E" w:rsidR="0009677A" w:rsidRPr="0009677A" w:rsidRDefault="0009677A" w:rsidP="003278B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lang w:val="sk-SK"/>
              </w:rPr>
            </w:pPr>
            <w:r w:rsidRPr="0009677A">
              <w:rPr>
                <w:b/>
                <w:sz w:val="18"/>
                <w:szCs w:val="18"/>
                <w:lang w:val="sk-SK"/>
              </w:rPr>
              <w:t xml:space="preserve">Konfigurácia </w:t>
            </w:r>
            <w:r w:rsidR="00F2552B">
              <w:rPr>
                <w:b/>
                <w:sz w:val="18"/>
                <w:szCs w:val="18"/>
                <w:lang w:val="sk-SK"/>
              </w:rPr>
              <w:t>smerovacieho protokolu</w:t>
            </w:r>
          </w:p>
        </w:tc>
      </w:tr>
      <w:tr w:rsidR="0009677A" w:rsidRPr="0009677A" w14:paraId="14DEF7C9" w14:textId="77777777" w:rsidTr="00DE3800">
        <w:trPr>
          <w:trHeight w:val="274"/>
        </w:trPr>
        <w:tc>
          <w:tcPr>
            <w:tcW w:w="3037" w:type="dxa"/>
          </w:tcPr>
          <w:p w14:paraId="6DB5CC79" w14:textId="00B0DE92" w:rsidR="003278BD" w:rsidRPr="0009677A" w:rsidRDefault="003278BD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Konfiguruj smerovanie </w:t>
            </w:r>
            <w:r>
              <w:rPr>
                <w:sz w:val="18"/>
                <w:szCs w:val="18"/>
                <w:lang w:val="sk-SK"/>
              </w:rPr>
              <w:t>EIGRP</w:t>
            </w:r>
            <w:r w:rsidRPr="0009677A">
              <w:rPr>
                <w:sz w:val="18"/>
                <w:szCs w:val="18"/>
                <w:lang w:val="sk-SK"/>
              </w:rPr>
              <w:t xml:space="preserve"> </w:t>
            </w:r>
            <w:r>
              <w:rPr>
                <w:sz w:val="18"/>
                <w:szCs w:val="18"/>
                <w:lang w:val="sk-SK"/>
              </w:rPr>
              <w:t xml:space="preserve">pre AS 1 </w:t>
            </w:r>
            <w:r w:rsidRPr="0009677A">
              <w:rPr>
                <w:sz w:val="18"/>
                <w:szCs w:val="18"/>
                <w:lang w:val="sk-SK"/>
              </w:rPr>
              <w:t>na DLS prepínačoch a vlož do neho všetky siete daného DLS prepínača.</w:t>
            </w:r>
          </w:p>
          <w:p w14:paraId="14DEF7C3" w14:textId="7272395C" w:rsidR="0009677A" w:rsidRPr="0009677A" w:rsidRDefault="003278BD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Ktoré to sú?</w:t>
            </w:r>
          </w:p>
        </w:tc>
        <w:tc>
          <w:tcPr>
            <w:tcW w:w="4660" w:type="dxa"/>
            <w:gridSpan w:val="2"/>
          </w:tcPr>
          <w:p w14:paraId="6F7904D1" w14:textId="0074175C" w:rsidR="003278BD" w:rsidRPr="003278BD" w:rsidRDefault="003278BD" w:rsidP="003278B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3278BD">
              <w:rPr>
                <w:rFonts w:ascii="Courier New" w:hAnsi="Courier New" w:cs="Courier New"/>
                <w:sz w:val="18"/>
                <w:szCs w:val="18"/>
              </w:rPr>
              <w:t xml:space="preserve">Router </w:t>
            </w:r>
            <w:r>
              <w:rPr>
                <w:rFonts w:ascii="Courier New" w:hAnsi="Courier New" w:cs="Courier New"/>
                <w:sz w:val="18"/>
                <w:szCs w:val="18"/>
              </w:rPr>
              <w:t>eigrp 1</w:t>
            </w:r>
          </w:p>
          <w:p w14:paraId="64A0DC27" w14:textId="77018B65" w:rsidR="003278BD" w:rsidRPr="003278BD" w:rsidRDefault="003278BD" w:rsidP="003278B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3278BD">
              <w:rPr>
                <w:rFonts w:ascii="Courier New" w:hAnsi="Courier New" w:cs="Courier New"/>
                <w:sz w:val="18"/>
                <w:szCs w:val="18"/>
              </w:rPr>
              <w:t xml:space="preserve">  No auto-summary</w:t>
            </w:r>
          </w:p>
          <w:p w14:paraId="0A2AAD85" w14:textId="114DAB30" w:rsidR="003278BD" w:rsidRPr="003278BD" w:rsidRDefault="003278BD" w:rsidP="003278B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3278BD">
              <w:rPr>
                <w:rFonts w:ascii="Courier New" w:hAnsi="Courier New" w:cs="Courier New"/>
                <w:sz w:val="18"/>
                <w:szCs w:val="18"/>
              </w:rPr>
              <w:t xml:space="preserve">  Network NET1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MASK</w:t>
            </w:r>
          </w:p>
          <w:p w14:paraId="6BAD0FE6" w14:textId="77777777" w:rsidR="0009677A" w:rsidRDefault="003278BD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3278BD">
              <w:rPr>
                <w:rFonts w:ascii="Courier New" w:hAnsi="Courier New" w:cs="Courier New"/>
                <w:sz w:val="18"/>
                <w:szCs w:val="18"/>
              </w:rPr>
              <w:t xml:space="preserve">  Network NET2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MASK</w:t>
            </w:r>
          </w:p>
          <w:p w14:paraId="14DEF7C7" w14:textId="1E3FBDE3" w:rsidR="003278BD" w:rsidRPr="003278BD" w:rsidRDefault="003278BD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…</w:t>
            </w:r>
          </w:p>
        </w:tc>
        <w:tc>
          <w:tcPr>
            <w:tcW w:w="2013" w:type="dxa"/>
          </w:tcPr>
          <w:p w14:paraId="0E648057" w14:textId="6E3E86F4" w:rsidR="003278BD" w:rsidRDefault="003278BD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ip eigrp neighbor </w:t>
            </w:r>
          </w:p>
          <w:p w14:paraId="14DEF7C8" w14:textId="41A2AA45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Show ip route</w:t>
            </w:r>
          </w:p>
        </w:tc>
      </w:tr>
      <w:tr w:rsidR="003278BD" w:rsidRPr="0009677A" w14:paraId="345337AB" w14:textId="77777777" w:rsidTr="00B67B09">
        <w:trPr>
          <w:trHeight w:val="294"/>
        </w:trPr>
        <w:tc>
          <w:tcPr>
            <w:tcW w:w="9710" w:type="dxa"/>
            <w:gridSpan w:val="4"/>
          </w:tcPr>
          <w:p w14:paraId="00F4399F" w14:textId="38393212" w:rsidR="003278BD" w:rsidRPr="0009677A" w:rsidRDefault="003278BD" w:rsidP="00E12ED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Konfiguruj smerovanie </w:t>
            </w:r>
            <w:r>
              <w:rPr>
                <w:sz w:val="18"/>
                <w:szCs w:val="18"/>
                <w:lang w:val="sk-SK"/>
              </w:rPr>
              <w:t>EIGRP</w:t>
            </w:r>
            <w:r w:rsidRPr="0009677A">
              <w:rPr>
                <w:sz w:val="18"/>
                <w:szCs w:val="18"/>
                <w:lang w:val="sk-SK"/>
              </w:rPr>
              <w:t xml:space="preserve"> </w:t>
            </w:r>
            <w:r>
              <w:rPr>
                <w:sz w:val="18"/>
                <w:szCs w:val="18"/>
                <w:lang w:val="sk-SK"/>
              </w:rPr>
              <w:t xml:space="preserve">pre AS 1 </w:t>
            </w:r>
            <w:r w:rsidRPr="0009677A">
              <w:rPr>
                <w:sz w:val="18"/>
                <w:szCs w:val="18"/>
                <w:lang w:val="sk-SK"/>
              </w:rPr>
              <w:t>na</w:t>
            </w:r>
            <w:r>
              <w:rPr>
                <w:sz w:val="18"/>
                <w:szCs w:val="18"/>
                <w:lang w:val="sk-SK"/>
              </w:rPr>
              <w:t xml:space="preserve"> smerovačoch </w:t>
            </w:r>
            <w:r w:rsidR="00E12EDD">
              <w:rPr>
                <w:sz w:val="18"/>
                <w:szCs w:val="18"/>
                <w:lang w:val="sk-SK"/>
              </w:rPr>
              <w:t>a</w:t>
            </w:r>
            <w:r>
              <w:rPr>
                <w:sz w:val="18"/>
                <w:szCs w:val="18"/>
                <w:lang w:val="sk-SK"/>
              </w:rPr>
              <w:t> vlož do smerovani</w:t>
            </w:r>
            <w:r w:rsidR="00E12EDD">
              <w:rPr>
                <w:sz w:val="18"/>
                <w:szCs w:val="18"/>
                <w:lang w:val="sk-SK"/>
              </w:rPr>
              <w:t>a</w:t>
            </w:r>
            <w:r>
              <w:rPr>
                <w:sz w:val="18"/>
                <w:szCs w:val="18"/>
                <w:lang w:val="sk-SK"/>
              </w:rPr>
              <w:t xml:space="preserve"> všetky siete vrátane loop.</w:t>
            </w:r>
          </w:p>
        </w:tc>
      </w:tr>
      <w:tr w:rsidR="003278BD" w:rsidRPr="0009677A" w14:paraId="14DEF7E2" w14:textId="77777777" w:rsidTr="00B67B09">
        <w:trPr>
          <w:trHeight w:val="294"/>
        </w:trPr>
        <w:tc>
          <w:tcPr>
            <w:tcW w:w="9710" w:type="dxa"/>
            <w:gridSpan w:val="4"/>
          </w:tcPr>
          <w:p w14:paraId="14DEF7E1" w14:textId="741F9E7F" w:rsidR="003278BD" w:rsidRPr="0009677A" w:rsidRDefault="003278BD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Over smerovacie tabuľky na DLS prepínačoch a na smerovačoch.</w:t>
            </w:r>
          </w:p>
        </w:tc>
      </w:tr>
      <w:tr w:rsidR="0009677A" w:rsidRPr="0009677A" w14:paraId="15B13D82" w14:textId="77777777" w:rsidTr="00B67B09">
        <w:trPr>
          <w:trHeight w:val="294"/>
        </w:trPr>
        <w:tc>
          <w:tcPr>
            <w:tcW w:w="7697" w:type="dxa"/>
            <w:gridSpan w:val="3"/>
          </w:tcPr>
          <w:p w14:paraId="4E3D38D0" w14:textId="1DB96F16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Over ping:</w:t>
            </w:r>
          </w:p>
          <w:p w14:paraId="698BE113" w14:textId="67354080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Medzi PC v danej VLAN a jeho def. Gw.</w:t>
            </w:r>
          </w:p>
          <w:p w14:paraId="30604F4D" w14:textId="5C669727" w:rsidR="0009677A" w:rsidRPr="0009677A" w:rsidRDefault="0009677A" w:rsidP="0009677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>medzi DLS prepínačmi v rozdielnych VLAN, či smerovačmi,, je nejaký problém s konektivitou?</w:t>
            </w:r>
          </w:p>
        </w:tc>
        <w:tc>
          <w:tcPr>
            <w:tcW w:w="2013" w:type="dxa"/>
          </w:tcPr>
          <w:p w14:paraId="79CF02F4" w14:textId="6540D70D" w:rsidR="0009677A" w:rsidRPr="0009677A" w:rsidRDefault="0009677A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9677A">
              <w:rPr>
                <w:sz w:val="18"/>
                <w:szCs w:val="18"/>
                <w:lang w:val="sk-SK"/>
              </w:rPr>
              <w:t xml:space="preserve">Ping </w:t>
            </w:r>
          </w:p>
        </w:tc>
      </w:tr>
      <w:tr w:rsidR="00DB17F2" w:rsidRPr="0009677A" w14:paraId="14DEF7F0" w14:textId="77777777" w:rsidTr="00B67B09">
        <w:trPr>
          <w:trHeight w:val="294"/>
        </w:trPr>
        <w:tc>
          <w:tcPr>
            <w:tcW w:w="9710" w:type="dxa"/>
            <w:gridSpan w:val="4"/>
          </w:tcPr>
          <w:p w14:paraId="14DEF7EF" w14:textId="6BD92B2E" w:rsidR="00DB17F2" w:rsidRPr="0009677A" w:rsidRDefault="00DB17F2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DB17F2" w:rsidRPr="0009677A" w14:paraId="407D468A" w14:textId="77777777" w:rsidTr="00B67B09">
        <w:trPr>
          <w:trHeight w:val="294"/>
        </w:trPr>
        <w:tc>
          <w:tcPr>
            <w:tcW w:w="9710" w:type="dxa"/>
            <w:gridSpan w:val="4"/>
          </w:tcPr>
          <w:p w14:paraId="59B99B07" w14:textId="755D94F2" w:rsidR="00DB17F2" w:rsidRPr="00DB17F2" w:rsidRDefault="00DB17F2" w:rsidP="0009677A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DB17F2">
              <w:rPr>
                <w:b/>
                <w:sz w:val="18"/>
                <w:szCs w:val="18"/>
                <w:highlight w:val="yellow"/>
                <w:lang w:val="sk-SK"/>
              </w:rPr>
              <w:t>Konfigurácia HSRP</w:t>
            </w:r>
          </w:p>
        </w:tc>
      </w:tr>
      <w:tr w:rsidR="00DB17F2" w:rsidRPr="0009677A" w14:paraId="14DEF7F4" w14:textId="77777777" w:rsidTr="00B67B09">
        <w:trPr>
          <w:trHeight w:val="294"/>
        </w:trPr>
        <w:tc>
          <w:tcPr>
            <w:tcW w:w="9710" w:type="dxa"/>
            <w:gridSpan w:val="4"/>
          </w:tcPr>
          <w:p w14:paraId="7F3A46D0" w14:textId="79BBA90C" w:rsidR="00DB17F2" w:rsidRDefault="00DB17F2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HSRP takým spôsobom, aby:</w:t>
            </w:r>
          </w:p>
          <w:p w14:paraId="0C88AF50" w14:textId="5CD0B397" w:rsidR="00DB17F2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 bol primárny (Active) smerovač v HSR</w:t>
            </w:r>
            <w:r w:rsidR="00552EB8">
              <w:rPr>
                <w:sz w:val="18"/>
                <w:szCs w:val="18"/>
                <w:lang w:val="sk-SK"/>
              </w:rPr>
              <w:t>P grupe pre VLAN 99 a 100.</w:t>
            </w:r>
            <w:bookmarkStart w:id="0" w:name="_GoBack"/>
            <w:bookmarkEnd w:id="0"/>
          </w:p>
          <w:p w14:paraId="51FCC6F6" w14:textId="5448C2C3" w:rsidR="00DB17F2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>DLS2 bol primárny (Active) smerovač v HSRP grupe pre VLAN 110 a 120,</w:t>
            </w:r>
          </w:p>
          <w:p w14:paraId="14DEF7F3" w14:textId="06472C76" w:rsidR="00DB17F2" w:rsidRPr="0009677A" w:rsidRDefault="00DB17F2" w:rsidP="00DB17F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Zároveň každý s prepínačov bude v opačnom poradí backup (standby) smerovačom danej VLAN.</w:t>
            </w:r>
          </w:p>
        </w:tc>
      </w:tr>
      <w:tr w:rsidR="00DB17F2" w:rsidRPr="0009677A" w14:paraId="41817EF4" w14:textId="77777777" w:rsidTr="00B67B09">
        <w:trPr>
          <w:trHeight w:val="294"/>
        </w:trPr>
        <w:tc>
          <w:tcPr>
            <w:tcW w:w="3037" w:type="dxa"/>
          </w:tcPr>
          <w:p w14:paraId="7009620D" w14:textId="4427A77D" w:rsidR="00A41F97" w:rsidRDefault="00A41F97" w:rsidP="003278B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 xml:space="preserve">Príklad pre VLAN 99: </w:t>
            </w:r>
          </w:p>
          <w:p w14:paraId="73D245F7" w14:textId="4B3C3E51" w:rsidR="00A41F97" w:rsidRDefault="00A41F97" w:rsidP="00A41F9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Číslo hsrp grupy 99, musí byť rovnaké u oboch prepínačoch</w:t>
            </w:r>
          </w:p>
          <w:p w14:paraId="45D62A75" w14:textId="77777777" w:rsidR="00A41F97" w:rsidRDefault="00A41F97" w:rsidP="00A41F9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Virtuálna IP adresa: 192.168.99.1/24</w:t>
            </w:r>
          </w:p>
          <w:p w14:paraId="12CC5CE9" w14:textId="292D9AE7" w:rsidR="00D75726" w:rsidRPr="00D75726" w:rsidRDefault="00A41F97" w:rsidP="00D7572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Musí byť rovnaká u oboch </w:t>
            </w:r>
            <w:r w:rsidR="00D75726">
              <w:rPr>
                <w:sz w:val="18"/>
                <w:szCs w:val="18"/>
                <w:lang w:val="sk-SK"/>
              </w:rPr>
              <w:t>prepínačov.</w:t>
            </w:r>
          </w:p>
        </w:tc>
        <w:tc>
          <w:tcPr>
            <w:tcW w:w="2330" w:type="dxa"/>
          </w:tcPr>
          <w:p w14:paraId="1F119CB0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0107A9CD" w14:textId="43D7E766" w:rsidR="00A41F97" w:rsidRPr="00A41F97" w:rsidRDefault="00A41F97" w:rsidP="0009677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0142231D" w14:textId="6A4EE739" w:rsidR="00A41F97" w:rsidRDefault="00A41F97" w:rsidP="00A41F9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standby 99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99.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6A2D5843" w14:textId="77777777" w:rsidR="007412B1" w:rsidRDefault="007412B1" w:rsidP="00A41F97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preempt</w:t>
            </w:r>
          </w:p>
          <w:p w14:paraId="164D2AE1" w14:textId="77777777" w:rsidR="007412B1" w:rsidRDefault="007412B1" w:rsidP="003608C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priority 150</w:t>
            </w:r>
          </w:p>
          <w:p w14:paraId="4FD45BB4" w14:textId="214A2A8E" w:rsidR="00DB17F2" w:rsidRPr="001464C3" w:rsidRDefault="007412B1" w:rsidP="00A41F97">
            <w:pPr>
              <w:pStyle w:val="BodyFormat"/>
              <w:spacing w:before="0" w:after="0"/>
              <w:ind w:left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</w:t>
            </w:r>
            <w:r w:rsidR="00A41F9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2330" w:type="dxa"/>
          </w:tcPr>
          <w:p w14:paraId="7A9FA972" w14:textId="77777777" w:rsidR="00DB17F2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DLS2:</w:t>
            </w:r>
          </w:p>
          <w:p w14:paraId="5A346B8E" w14:textId="77777777" w:rsidR="007412B1" w:rsidRPr="00A41F97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280F0B37" w14:textId="77777777" w:rsid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standby 99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99.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642E14A5" w14:textId="77777777" w:rsid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99 preempt</w:t>
            </w:r>
          </w:p>
          <w:p w14:paraId="56DAEBB6" w14:textId="190D9CCC" w:rsidR="007412B1" w:rsidRPr="007412B1" w:rsidRDefault="007412B1" w:rsidP="007412B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trike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7412B1"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>standby 99 priority 100</w:t>
            </w:r>
          </w:p>
          <w:p w14:paraId="45151356" w14:textId="6FE2EF7D" w:rsidR="007412B1" w:rsidRPr="001464C3" w:rsidRDefault="007412B1" w:rsidP="0009677A">
            <w:pPr>
              <w:pStyle w:val="BodyFormat"/>
              <w:spacing w:before="0" w:after="0"/>
              <w:ind w:left="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013" w:type="dxa"/>
          </w:tcPr>
          <w:p w14:paraId="380CB8C2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5F5B72AB" w14:textId="77777777" w:rsidR="00A41F97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5493B487" w14:textId="75F3D8EA" w:rsidR="00DB17F2" w:rsidRPr="0009677A" w:rsidRDefault="00A41F97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standby </w:t>
            </w:r>
          </w:p>
        </w:tc>
      </w:tr>
      <w:tr w:rsidR="003C304C" w:rsidRPr="0009677A" w14:paraId="3EFE948D" w14:textId="77777777" w:rsidTr="00B67B09">
        <w:trPr>
          <w:trHeight w:val="294"/>
        </w:trPr>
        <w:tc>
          <w:tcPr>
            <w:tcW w:w="9710" w:type="dxa"/>
            <w:gridSpan w:val="4"/>
          </w:tcPr>
          <w:p w14:paraId="27FD6453" w14:textId="3D0400BB" w:rsidR="003C304C" w:rsidRDefault="003C304C" w:rsidP="000967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Podobne učiň pre vlan 100.</w:t>
            </w:r>
          </w:p>
        </w:tc>
      </w:tr>
      <w:tr w:rsidR="00D75726" w:rsidRPr="0009677A" w14:paraId="0FDE3D8A" w14:textId="77777777" w:rsidTr="00B67B09">
        <w:trPr>
          <w:trHeight w:val="294"/>
        </w:trPr>
        <w:tc>
          <w:tcPr>
            <w:tcW w:w="3037" w:type="dxa"/>
          </w:tcPr>
          <w:p w14:paraId="29C6410D" w14:textId="4D083A1A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Príklad pre VLAN 120: </w:t>
            </w:r>
          </w:p>
          <w:p w14:paraId="35BA47FF" w14:textId="2F07EE1F" w:rsidR="00D75726" w:rsidRDefault="00D75726" w:rsidP="00D7572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Číslo hsrp grupy 120, musí byť rovnaké u oboch prepínačoch</w:t>
            </w:r>
          </w:p>
          <w:p w14:paraId="1D4AD5DF" w14:textId="77777777" w:rsidR="00D75726" w:rsidRDefault="00D75726" w:rsidP="00D7572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Virtuálna IP adresa: 192.168.120.1/24</w:t>
            </w:r>
          </w:p>
          <w:p w14:paraId="1AAA42D4" w14:textId="5AFB95AA" w:rsidR="00D75726" w:rsidRDefault="00D75726" w:rsidP="00D75726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Musí byť rovnaká u oboch prepínačov.</w:t>
            </w:r>
          </w:p>
        </w:tc>
        <w:tc>
          <w:tcPr>
            <w:tcW w:w="2330" w:type="dxa"/>
          </w:tcPr>
          <w:p w14:paraId="016D7094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4FDB7887" w14:textId="77777777" w:rsidR="00D75726" w:rsidRPr="00A41F97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Int vlan </w:t>
            </w:r>
            <w:r>
              <w:rPr>
                <w:rFonts w:ascii="Courier New" w:hAnsi="Courier New" w:cs="Courier New"/>
                <w:sz w:val="18"/>
                <w:szCs w:val="18"/>
              </w:rPr>
              <w:t>120</w:t>
            </w:r>
          </w:p>
          <w:p w14:paraId="31ABC60F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standby </w:t>
            </w:r>
            <w:r>
              <w:rPr>
                <w:rFonts w:ascii="Courier New" w:hAnsi="Courier New" w:cs="Courier New"/>
                <w:sz w:val="18"/>
                <w:szCs w:val="18"/>
              </w:rPr>
              <w:t>120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8.120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25DA0052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120 preempt</w:t>
            </w:r>
          </w:p>
          <w:p w14:paraId="374B1F95" w14:textId="5614CACB" w:rsidR="00D75726" w:rsidRP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trike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75726"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>standby 120 priority 100</w:t>
            </w:r>
          </w:p>
          <w:p w14:paraId="7B23F9DB" w14:textId="58077024" w:rsidR="00D75726" w:rsidRPr="0009677A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</w:t>
            </w:r>
          </w:p>
        </w:tc>
        <w:tc>
          <w:tcPr>
            <w:tcW w:w="2330" w:type="dxa"/>
          </w:tcPr>
          <w:p w14:paraId="15F77A08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DLS2:</w:t>
            </w:r>
          </w:p>
          <w:p w14:paraId="52113B9A" w14:textId="42426363" w:rsidR="00D75726" w:rsidRPr="00A41F97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Int vlan </w:t>
            </w:r>
            <w:r>
              <w:rPr>
                <w:rFonts w:ascii="Courier New" w:hAnsi="Courier New" w:cs="Courier New"/>
                <w:sz w:val="18"/>
                <w:szCs w:val="18"/>
              </w:rPr>
              <w:t>120</w:t>
            </w:r>
          </w:p>
          <w:p w14:paraId="7A2873B6" w14:textId="555A1471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standby </w:t>
            </w:r>
            <w:r>
              <w:rPr>
                <w:rFonts w:ascii="Courier New" w:hAnsi="Courier New" w:cs="Courier New"/>
                <w:sz w:val="18"/>
                <w:szCs w:val="18"/>
              </w:rPr>
              <w:t>120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8.120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7CEBF51D" w14:textId="603CA433" w:rsid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standby 120 preempt</w:t>
            </w:r>
          </w:p>
          <w:p w14:paraId="03275E3D" w14:textId="4AAB2636" w:rsidR="00D75726" w:rsidRPr="00D75726" w:rsidRDefault="00D75726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D75726">
              <w:rPr>
                <w:rFonts w:ascii="Courier New" w:hAnsi="Courier New" w:cs="Courier New"/>
                <w:sz w:val="18"/>
                <w:szCs w:val="18"/>
              </w:rPr>
              <w:t>standby 120 priority 150</w:t>
            </w:r>
          </w:p>
          <w:p w14:paraId="10D28CB8" w14:textId="1856F1A6" w:rsidR="00D75726" w:rsidRPr="0009677A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013" w:type="dxa"/>
          </w:tcPr>
          <w:p w14:paraId="5A813C94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2AFDF15A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6A09D636" w14:textId="77777777" w:rsidR="00D75726" w:rsidRDefault="00D75726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standby </w:t>
            </w:r>
          </w:p>
          <w:p w14:paraId="166BC75C" w14:textId="77777777" w:rsidR="00C90850" w:rsidRDefault="00C90850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786D302E" w14:textId="6A3E2E83" w:rsidR="00C90850" w:rsidRDefault="00C90850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vlan XY</w:t>
            </w:r>
          </w:p>
        </w:tc>
      </w:tr>
      <w:tr w:rsidR="003C304C" w:rsidRPr="0009677A" w14:paraId="16181BD0" w14:textId="77777777" w:rsidTr="00B67B09">
        <w:trPr>
          <w:trHeight w:val="294"/>
        </w:trPr>
        <w:tc>
          <w:tcPr>
            <w:tcW w:w="9710" w:type="dxa"/>
            <w:gridSpan w:val="4"/>
          </w:tcPr>
          <w:p w14:paraId="18B5EB7F" w14:textId="7B8CCF87" w:rsidR="003C304C" w:rsidRDefault="003C304C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Podobne učiň pre vlan 110.</w:t>
            </w:r>
          </w:p>
        </w:tc>
      </w:tr>
      <w:tr w:rsidR="004A6DC1" w:rsidRPr="0009677A" w14:paraId="5CED4F5C" w14:textId="77777777" w:rsidTr="00B67B09">
        <w:trPr>
          <w:trHeight w:val="294"/>
        </w:trPr>
        <w:tc>
          <w:tcPr>
            <w:tcW w:w="9710" w:type="dxa"/>
            <w:gridSpan w:val="4"/>
          </w:tcPr>
          <w:p w14:paraId="4C831C9B" w14:textId="5F681F10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A6DC1">
              <w:rPr>
                <w:b/>
                <w:sz w:val="18"/>
                <w:szCs w:val="18"/>
                <w:lang w:val="sk-SK"/>
              </w:rPr>
              <w:t>Overenie</w:t>
            </w:r>
            <w:r>
              <w:rPr>
                <w:b/>
                <w:sz w:val="18"/>
                <w:szCs w:val="18"/>
                <w:lang w:val="sk-SK"/>
              </w:rPr>
              <w:t xml:space="preserve"> a pozorovanie</w:t>
            </w:r>
          </w:p>
        </w:tc>
      </w:tr>
      <w:tr w:rsidR="000117D3" w:rsidRPr="0009677A" w14:paraId="056FBC26" w14:textId="77777777" w:rsidTr="00B67B09">
        <w:trPr>
          <w:trHeight w:val="294"/>
        </w:trPr>
        <w:tc>
          <w:tcPr>
            <w:tcW w:w="9710" w:type="dxa"/>
            <w:gridSpan w:val="4"/>
          </w:tcPr>
          <w:p w14:paraId="5FA2D91B" w14:textId="1BF5D4E6" w:rsidR="000117D3" w:rsidRPr="000117D3" w:rsidRDefault="000117D3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0117D3">
              <w:rPr>
                <w:sz w:val="18"/>
                <w:szCs w:val="18"/>
                <w:lang w:val="sk-SK"/>
              </w:rPr>
              <w:t>Prejdenie príkazu show standby</w:t>
            </w:r>
          </w:p>
        </w:tc>
      </w:tr>
      <w:tr w:rsidR="004A6DC1" w:rsidRPr="0009677A" w14:paraId="087DED07" w14:textId="77777777" w:rsidTr="00B67B09">
        <w:trPr>
          <w:trHeight w:val="294"/>
        </w:trPr>
        <w:tc>
          <w:tcPr>
            <w:tcW w:w="9710" w:type="dxa"/>
            <w:gridSpan w:val="4"/>
          </w:tcPr>
          <w:p w14:paraId="04B7567F" w14:textId="5EBA57D3" w:rsidR="004A6DC1" w:rsidRDefault="004A6DC1" w:rsidP="000117D3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Over ping-y medzi </w:t>
            </w:r>
            <w:r w:rsidR="000117D3">
              <w:rPr>
                <w:sz w:val="18"/>
                <w:szCs w:val="18"/>
                <w:lang w:val="sk-SK"/>
              </w:rPr>
              <w:t xml:space="preserve">IP adresami </w:t>
            </w:r>
            <w:r>
              <w:rPr>
                <w:sz w:val="18"/>
                <w:szCs w:val="18"/>
                <w:lang w:val="sk-SK"/>
              </w:rPr>
              <w:t>v rozdielnych vlan, mali by byť úspešné</w:t>
            </w:r>
            <w:r w:rsidR="000117D3">
              <w:rPr>
                <w:sz w:val="18"/>
                <w:szCs w:val="18"/>
                <w:lang w:val="sk-SK"/>
              </w:rPr>
              <w:t xml:space="preserve"> (pozor na firewall vo win7/10)</w:t>
            </w:r>
            <w:r>
              <w:rPr>
                <w:sz w:val="18"/>
                <w:szCs w:val="18"/>
                <w:lang w:val="sk-SK"/>
              </w:rPr>
              <w:t>.</w:t>
            </w:r>
          </w:p>
        </w:tc>
      </w:tr>
      <w:tr w:rsidR="004A6DC1" w:rsidRPr="0009677A" w14:paraId="0F92CD33" w14:textId="77777777" w:rsidTr="00B67B09">
        <w:trPr>
          <w:trHeight w:val="294"/>
        </w:trPr>
        <w:tc>
          <w:tcPr>
            <w:tcW w:w="9710" w:type="dxa"/>
            <w:gridSpan w:val="4"/>
          </w:tcPr>
          <w:p w14:paraId="35621A2C" w14:textId="76693140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Pozorovanie zmien:</w:t>
            </w:r>
          </w:p>
        </w:tc>
      </w:tr>
      <w:tr w:rsidR="004A6DC1" w:rsidRPr="0009677A" w14:paraId="70910CA5" w14:textId="77777777" w:rsidTr="00B67B09">
        <w:trPr>
          <w:trHeight w:val="294"/>
        </w:trPr>
        <w:tc>
          <w:tcPr>
            <w:tcW w:w="3037" w:type="dxa"/>
          </w:tcPr>
          <w:p w14:paraId="003701A4" w14:textId="0B040C0A" w:rsidR="004A6DC1" w:rsidRDefault="004A6DC1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Čo sa stane ak dáme na DLS1 svi vlan 99 </w:t>
            </w:r>
            <w:r w:rsidRPr="004A6DC1">
              <w:rPr>
                <w:sz w:val="18"/>
                <w:szCs w:val="18"/>
                <w:highlight w:val="yellow"/>
                <w:lang w:val="sk-SK"/>
              </w:rPr>
              <w:t>shutdown</w:t>
            </w:r>
            <w:r>
              <w:rPr>
                <w:sz w:val="18"/>
                <w:szCs w:val="18"/>
                <w:lang w:val="sk-SK"/>
              </w:rPr>
              <w:t>?</w:t>
            </w:r>
          </w:p>
        </w:tc>
        <w:tc>
          <w:tcPr>
            <w:tcW w:w="4660" w:type="dxa"/>
            <w:gridSpan w:val="2"/>
          </w:tcPr>
          <w:p w14:paraId="5E0DB2DD" w14:textId="77777777" w:rsidR="004A6DC1" w:rsidRPr="004A6DC1" w:rsidRDefault="004A6DC1" w:rsidP="00D75726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Int vlan 99 </w:t>
            </w:r>
          </w:p>
          <w:p w14:paraId="02D4A402" w14:textId="1448EE90" w:rsidR="004A6DC1" w:rsidRPr="0009677A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  shutdown</w:t>
            </w:r>
          </w:p>
        </w:tc>
        <w:tc>
          <w:tcPr>
            <w:tcW w:w="2013" w:type="dxa"/>
          </w:tcPr>
          <w:p w14:paraId="32A49FBE" w14:textId="675E20CE" w:rsidR="004A6DC1" w:rsidRDefault="004A6DC1" w:rsidP="00D7572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4A6DC1" w:rsidRPr="0009677A" w14:paraId="1180A725" w14:textId="77777777" w:rsidTr="00B67B09">
        <w:trPr>
          <w:trHeight w:val="294"/>
        </w:trPr>
        <w:tc>
          <w:tcPr>
            <w:tcW w:w="3037" w:type="dxa"/>
          </w:tcPr>
          <w:p w14:paraId="57E5C11F" w14:textId="35211B57" w:rsidR="004A6DC1" w:rsidRDefault="004A6DC1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Čo sa stane ak dáme na DLS1 svi vlan 99 späť na </w:t>
            </w:r>
            <w:r w:rsidRPr="004A6DC1">
              <w:rPr>
                <w:sz w:val="18"/>
                <w:szCs w:val="18"/>
                <w:highlight w:val="yellow"/>
                <w:lang w:val="sk-SK"/>
              </w:rPr>
              <w:t>UP?</w:t>
            </w:r>
          </w:p>
        </w:tc>
        <w:tc>
          <w:tcPr>
            <w:tcW w:w="4660" w:type="dxa"/>
            <w:gridSpan w:val="2"/>
          </w:tcPr>
          <w:p w14:paraId="442B2D54" w14:textId="77777777" w:rsidR="004A6DC1" w:rsidRPr="004A6DC1" w:rsidRDefault="004A6DC1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Int vlan 99 </w:t>
            </w:r>
          </w:p>
          <w:p w14:paraId="242E9487" w14:textId="17B2C442" w:rsidR="004A6DC1" w:rsidRPr="004A6DC1" w:rsidRDefault="004A6DC1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A6DC1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BF4090">
              <w:rPr>
                <w:rFonts w:ascii="Courier New" w:hAnsi="Courier New" w:cs="Courier New"/>
                <w:sz w:val="18"/>
                <w:szCs w:val="18"/>
              </w:rPr>
              <w:t xml:space="preserve">No </w:t>
            </w:r>
            <w:r w:rsidRPr="004A6DC1">
              <w:rPr>
                <w:rFonts w:ascii="Courier New" w:hAnsi="Courier New" w:cs="Courier New"/>
                <w:sz w:val="18"/>
                <w:szCs w:val="18"/>
              </w:rPr>
              <w:t>shutdown</w:t>
            </w:r>
          </w:p>
        </w:tc>
        <w:tc>
          <w:tcPr>
            <w:tcW w:w="2013" w:type="dxa"/>
          </w:tcPr>
          <w:p w14:paraId="2A04B42B" w14:textId="2FC92389" w:rsidR="004A6DC1" w:rsidRDefault="004A6DC1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0117D3" w:rsidRPr="0009677A" w14:paraId="2834D290" w14:textId="77777777" w:rsidTr="00B67B09">
        <w:trPr>
          <w:trHeight w:val="294"/>
        </w:trPr>
        <w:tc>
          <w:tcPr>
            <w:tcW w:w="3037" w:type="dxa"/>
          </w:tcPr>
          <w:p w14:paraId="4F67255E" w14:textId="47C580CA" w:rsidR="000117D3" w:rsidRDefault="000117D3" w:rsidP="004A6DC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Čo sa stane ak dám na DLS2 príkaz:</w:t>
            </w:r>
          </w:p>
        </w:tc>
        <w:tc>
          <w:tcPr>
            <w:tcW w:w="4660" w:type="dxa"/>
            <w:gridSpan w:val="2"/>
          </w:tcPr>
          <w:p w14:paraId="1765D8D4" w14:textId="37FBB36E" w:rsidR="000117D3" w:rsidRDefault="000117D3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Int range </w:t>
            </w:r>
            <w:r w:rsidR="00A301C9">
              <w:rPr>
                <w:rFonts w:ascii="Courier New" w:hAnsi="Courier New" w:cs="Courier New"/>
                <w:sz w:val="18"/>
                <w:szCs w:val="18"/>
              </w:rPr>
              <w:t>port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7 – 12</w:t>
            </w:r>
          </w:p>
          <w:p w14:paraId="43117585" w14:textId="482F7330" w:rsidR="000117D3" w:rsidRPr="004A6DC1" w:rsidRDefault="000117D3" w:rsidP="004A6DC1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shutdown</w:t>
            </w:r>
          </w:p>
        </w:tc>
        <w:tc>
          <w:tcPr>
            <w:tcW w:w="2013" w:type="dxa"/>
          </w:tcPr>
          <w:p w14:paraId="0FD63826" w14:textId="6AC29B23" w:rsidR="000117D3" w:rsidRDefault="000117D3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A301C9" w:rsidRPr="0009677A" w14:paraId="61E0449E" w14:textId="77777777" w:rsidTr="00B67B09">
        <w:trPr>
          <w:trHeight w:val="294"/>
        </w:trPr>
        <w:tc>
          <w:tcPr>
            <w:tcW w:w="3037" w:type="dxa"/>
          </w:tcPr>
          <w:p w14:paraId="19BE33C6" w14:textId="05768AFE" w:rsidR="00A301C9" w:rsidRDefault="00A301C9" w:rsidP="00A301C9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Vráť späť a pozoruj (čo etherchannel?)</w:t>
            </w:r>
          </w:p>
        </w:tc>
        <w:tc>
          <w:tcPr>
            <w:tcW w:w="4660" w:type="dxa"/>
            <w:gridSpan w:val="2"/>
          </w:tcPr>
          <w:p w14:paraId="00FDE255" w14:textId="77777777" w:rsidR="00A301C9" w:rsidRDefault="00A301C9" w:rsidP="00A301C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range port 7 – 12</w:t>
            </w:r>
          </w:p>
          <w:p w14:paraId="30D4F82A" w14:textId="1F67B0DB" w:rsidR="00A301C9" w:rsidRDefault="00A301C9" w:rsidP="00A301C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No shutdown</w:t>
            </w:r>
          </w:p>
        </w:tc>
        <w:tc>
          <w:tcPr>
            <w:tcW w:w="2013" w:type="dxa"/>
          </w:tcPr>
          <w:p w14:paraId="754136CD" w14:textId="77777777" w:rsidR="00A301C9" w:rsidRDefault="00A301C9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BF4090" w:rsidRPr="0009677A" w14:paraId="65B5CC08" w14:textId="77777777" w:rsidTr="00B67B09">
        <w:trPr>
          <w:trHeight w:val="294"/>
        </w:trPr>
        <w:tc>
          <w:tcPr>
            <w:tcW w:w="9710" w:type="dxa"/>
            <w:gridSpan w:val="4"/>
          </w:tcPr>
          <w:p w14:paraId="2089E1AD" w14:textId="393C0420" w:rsidR="00BF4090" w:rsidRDefault="00BF4090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Nastav ping-y z PC na PC na neobmedzený počet. </w:t>
            </w:r>
          </w:p>
          <w:p w14:paraId="09D90587" w14:textId="3FC8DE69" w:rsidR="00BF4090" w:rsidRDefault="00BF4090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Zhoď na DLS1 vlan 100. Dôjde k prebratiu role, kde primárnym, sa stane DLS2. Stratí sa niečo?</w:t>
            </w:r>
          </w:p>
        </w:tc>
      </w:tr>
      <w:tr w:rsidR="00D9157A" w:rsidRPr="0009677A" w14:paraId="1101DC8F" w14:textId="77777777" w:rsidTr="009B7A7E">
        <w:trPr>
          <w:trHeight w:val="294"/>
        </w:trPr>
        <w:tc>
          <w:tcPr>
            <w:tcW w:w="9710" w:type="dxa"/>
            <w:gridSpan w:val="4"/>
          </w:tcPr>
          <w:p w14:paraId="75712769" w14:textId="004D5076" w:rsidR="00D9157A" w:rsidRPr="00D9157A" w:rsidRDefault="00D9157A" w:rsidP="004A6DC1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D9157A">
              <w:rPr>
                <w:b/>
                <w:sz w:val="18"/>
                <w:szCs w:val="18"/>
                <w:lang w:val="sk-SK"/>
              </w:rPr>
              <w:t>Konfigurácia HSRP autentifikácie</w:t>
            </w:r>
          </w:p>
        </w:tc>
      </w:tr>
      <w:tr w:rsidR="00D9157A" w:rsidRPr="0009677A" w14:paraId="3ECD91B1" w14:textId="77777777" w:rsidTr="00D51C70">
        <w:trPr>
          <w:trHeight w:val="294"/>
        </w:trPr>
        <w:tc>
          <w:tcPr>
            <w:tcW w:w="3037" w:type="dxa"/>
          </w:tcPr>
          <w:p w14:paraId="5787AB5A" w14:textId="71924D33" w:rsidR="00D9157A" w:rsidRDefault="00D9157A" w:rsidP="00D9157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Konfiguruj na DLS1 MD5 autentifikáciu pre VLAN 99 </w:t>
            </w:r>
            <w:r w:rsidR="0017188A">
              <w:rPr>
                <w:sz w:val="18"/>
                <w:szCs w:val="18"/>
                <w:lang w:val="sk-SK"/>
              </w:rPr>
              <w:t>s heslom cisco123</w:t>
            </w:r>
          </w:p>
        </w:tc>
        <w:tc>
          <w:tcPr>
            <w:tcW w:w="4660" w:type="dxa"/>
            <w:gridSpan w:val="2"/>
          </w:tcPr>
          <w:p w14:paraId="4878FA34" w14:textId="0AC35C2A" w:rsidR="0017188A" w:rsidRPr="0017188A" w:rsidRDefault="0017188A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17188A">
              <w:rPr>
                <w:sz w:val="18"/>
                <w:szCs w:val="18"/>
                <w:lang w:val="sk-SK"/>
              </w:rPr>
              <w:t>DLS1</w:t>
            </w:r>
            <w:r>
              <w:rPr>
                <w:sz w:val="18"/>
                <w:szCs w:val="18"/>
                <w:lang w:val="sk-SK"/>
              </w:rPr>
              <w:t>:</w:t>
            </w:r>
          </w:p>
          <w:p w14:paraId="30E627C4" w14:textId="242F5FBF" w:rsidR="00D9157A" w:rsidRDefault="00D9157A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D9157A">
              <w:rPr>
                <w:rFonts w:ascii="Courier New" w:hAnsi="Courier New" w:cs="Courier New"/>
                <w:sz w:val="18"/>
                <w:szCs w:val="18"/>
              </w:rPr>
              <w:t>Int vlan 99</w:t>
            </w:r>
            <w:r>
              <w:rPr>
                <w:sz w:val="18"/>
                <w:szCs w:val="18"/>
                <w:lang w:val="sk-SK"/>
              </w:rPr>
              <w:t xml:space="preserve"> </w:t>
            </w:r>
          </w:p>
          <w:p w14:paraId="3067CABD" w14:textId="77777777" w:rsidR="0017188A" w:rsidRPr="0017188A" w:rsidRDefault="0017188A" w:rsidP="0017188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  <w:lang w:val="sk-SK"/>
              </w:rPr>
              <w:t xml:space="preserve">  </w:t>
            </w:r>
            <w:r w:rsidRPr="0017188A">
              <w:rPr>
                <w:rFonts w:ascii="Courier New" w:hAnsi="Courier New" w:cs="Courier New"/>
                <w:sz w:val="18"/>
                <w:szCs w:val="18"/>
              </w:rPr>
              <w:t>standby 99  authentication ?</w:t>
            </w:r>
          </w:p>
          <w:p w14:paraId="3F695100" w14:textId="34D27B73" w:rsidR="0017188A" w:rsidRPr="0017188A" w:rsidRDefault="0017188A" w:rsidP="0017188A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17188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  <w:r w:rsidRPr="0017188A">
              <w:rPr>
                <w:rFonts w:ascii="Courier New" w:hAnsi="Courier New" w:cs="Courier New"/>
                <w:sz w:val="18"/>
                <w:szCs w:val="18"/>
              </w:rPr>
              <w:t>tandby 10 authentication md5 ?</w:t>
            </w:r>
          </w:p>
          <w:p w14:paraId="537A431B" w14:textId="09D6A78C" w:rsidR="0017188A" w:rsidRPr="0009677A" w:rsidRDefault="0017188A" w:rsidP="0017188A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17188A">
              <w:rPr>
                <w:rFonts w:ascii="Courier New" w:hAnsi="Courier New" w:cs="Courier New"/>
                <w:sz w:val="18"/>
                <w:szCs w:val="18"/>
              </w:rPr>
              <w:t xml:space="preserve"> standby 10 authentication md5 key-string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7188A">
              <w:rPr>
                <w:rFonts w:ascii="Courier New" w:hAnsi="Courier New" w:cs="Courier New"/>
                <w:b/>
                <w:sz w:val="18"/>
                <w:szCs w:val="18"/>
              </w:rPr>
              <w:t>cisco123</w:t>
            </w:r>
          </w:p>
        </w:tc>
        <w:tc>
          <w:tcPr>
            <w:tcW w:w="2013" w:type="dxa"/>
          </w:tcPr>
          <w:p w14:paraId="146D43C5" w14:textId="54955252" w:rsidR="00D9157A" w:rsidRDefault="00D9157A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</w:tc>
      </w:tr>
      <w:tr w:rsidR="00D9157A" w:rsidRPr="0009677A" w14:paraId="18EE28B9" w14:textId="77777777" w:rsidTr="00FA0148">
        <w:trPr>
          <w:trHeight w:val="294"/>
        </w:trPr>
        <w:tc>
          <w:tcPr>
            <w:tcW w:w="7697" w:type="dxa"/>
            <w:gridSpan w:val="3"/>
          </w:tcPr>
          <w:p w14:paraId="21B584AA" w14:textId="6423723B" w:rsidR="00D9157A" w:rsidRPr="0009677A" w:rsidRDefault="00D9157A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Pozoruj čo sa udialo na DLS1 a čo na DLS2</w:t>
            </w:r>
          </w:p>
        </w:tc>
        <w:tc>
          <w:tcPr>
            <w:tcW w:w="2013" w:type="dxa"/>
          </w:tcPr>
          <w:p w14:paraId="4BAF2368" w14:textId="77777777" w:rsidR="00D9157A" w:rsidRDefault="00D9157A" w:rsidP="004A6DC1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FD0DDF" w:rsidRPr="0009677A" w14:paraId="41242A37" w14:textId="77777777" w:rsidTr="008C177C">
        <w:trPr>
          <w:trHeight w:val="294"/>
        </w:trPr>
        <w:tc>
          <w:tcPr>
            <w:tcW w:w="3037" w:type="dxa"/>
          </w:tcPr>
          <w:p w14:paraId="5F9B534B" w14:textId="3365BE4E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Dokonfiguruj autentifikáciu na DLS2 a over stav HSRP grupy. </w:t>
            </w:r>
          </w:p>
        </w:tc>
        <w:tc>
          <w:tcPr>
            <w:tcW w:w="4660" w:type="dxa"/>
            <w:gridSpan w:val="2"/>
          </w:tcPr>
          <w:p w14:paraId="56BB38C6" w14:textId="68959687" w:rsidR="00FD0DDF" w:rsidRPr="0017188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17188A">
              <w:rPr>
                <w:sz w:val="18"/>
                <w:szCs w:val="18"/>
                <w:lang w:val="sk-SK"/>
              </w:rPr>
              <w:t>DLS</w:t>
            </w:r>
            <w:r>
              <w:rPr>
                <w:sz w:val="18"/>
                <w:szCs w:val="18"/>
                <w:lang w:val="sk-SK"/>
              </w:rPr>
              <w:t>2:</w:t>
            </w:r>
          </w:p>
          <w:p w14:paraId="677DF9F1" w14:textId="77777777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D9157A">
              <w:rPr>
                <w:rFonts w:ascii="Courier New" w:hAnsi="Courier New" w:cs="Courier New"/>
                <w:sz w:val="18"/>
                <w:szCs w:val="18"/>
              </w:rPr>
              <w:t>Int vlan 99</w:t>
            </w:r>
            <w:r>
              <w:rPr>
                <w:sz w:val="18"/>
                <w:szCs w:val="18"/>
                <w:lang w:val="sk-SK"/>
              </w:rPr>
              <w:t xml:space="preserve"> </w:t>
            </w:r>
          </w:p>
          <w:p w14:paraId="3474F5A0" w14:textId="5AF9249F" w:rsidR="00FD0DDF" w:rsidRPr="0009677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r w:rsidRPr="0017188A">
              <w:rPr>
                <w:rFonts w:ascii="Courier New" w:hAnsi="Courier New" w:cs="Courier New"/>
                <w:sz w:val="18"/>
                <w:szCs w:val="18"/>
              </w:rPr>
              <w:t>standby 10 authentication md5 key-string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7188A">
              <w:rPr>
                <w:rFonts w:ascii="Courier New" w:hAnsi="Courier New" w:cs="Courier New"/>
                <w:b/>
                <w:sz w:val="18"/>
                <w:szCs w:val="18"/>
              </w:rPr>
              <w:t>cisco123</w:t>
            </w:r>
          </w:p>
        </w:tc>
        <w:tc>
          <w:tcPr>
            <w:tcW w:w="2013" w:type="dxa"/>
          </w:tcPr>
          <w:p w14:paraId="05FFCB3A" w14:textId="11ACF246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>Show standby brief</w:t>
            </w:r>
          </w:p>
        </w:tc>
      </w:tr>
      <w:tr w:rsidR="00DA4496" w:rsidRPr="0009677A" w14:paraId="66E462BA" w14:textId="77777777" w:rsidTr="001429F4">
        <w:trPr>
          <w:trHeight w:val="294"/>
        </w:trPr>
        <w:tc>
          <w:tcPr>
            <w:tcW w:w="9710" w:type="dxa"/>
            <w:gridSpan w:val="4"/>
          </w:tcPr>
          <w:p w14:paraId="38CE8C2D" w14:textId="0256AB23" w:rsidR="00DA4496" w:rsidRDefault="00DA4496" w:rsidP="00DA4496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D9157A">
              <w:rPr>
                <w:b/>
                <w:sz w:val="18"/>
                <w:szCs w:val="18"/>
                <w:lang w:val="sk-SK"/>
              </w:rPr>
              <w:t xml:space="preserve">Konfigurácia HSRP </w:t>
            </w:r>
            <w:r>
              <w:rPr>
                <w:b/>
                <w:sz w:val="18"/>
                <w:szCs w:val="18"/>
                <w:lang w:val="sk-SK"/>
              </w:rPr>
              <w:t>interface tracking</w:t>
            </w:r>
            <w:r w:rsidR="00A6680D">
              <w:rPr>
                <w:b/>
                <w:sz w:val="18"/>
                <w:szCs w:val="18"/>
                <w:lang w:val="sk-SK"/>
              </w:rPr>
              <w:t>-</w:t>
            </w:r>
            <w:r>
              <w:rPr>
                <w:b/>
                <w:sz w:val="18"/>
                <w:szCs w:val="18"/>
                <w:lang w:val="sk-SK"/>
              </w:rPr>
              <w:t>u</w:t>
            </w:r>
          </w:p>
        </w:tc>
      </w:tr>
      <w:tr w:rsidR="00FD0DDF" w:rsidRPr="0009677A" w14:paraId="72E4FB4E" w14:textId="77777777" w:rsidTr="00B67B09">
        <w:trPr>
          <w:trHeight w:val="294"/>
        </w:trPr>
        <w:tc>
          <w:tcPr>
            <w:tcW w:w="3037" w:type="dxa"/>
          </w:tcPr>
          <w:p w14:paraId="41442243" w14:textId="013562F0" w:rsidR="00FD0DDF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186F82">
              <w:rPr>
                <w:sz w:val="18"/>
                <w:szCs w:val="18"/>
                <w:highlight w:val="yellow"/>
                <w:lang w:val="sk-SK"/>
              </w:rPr>
              <w:t xml:space="preserve">Object </w:t>
            </w:r>
            <w:r w:rsidRPr="00263C67">
              <w:rPr>
                <w:sz w:val="18"/>
                <w:szCs w:val="18"/>
                <w:highlight w:val="yellow"/>
                <w:lang w:val="sk-SK"/>
              </w:rPr>
              <w:t>na int</w:t>
            </w:r>
            <w:r w:rsidR="00263C67" w:rsidRPr="00263C67">
              <w:rPr>
                <w:sz w:val="18"/>
                <w:szCs w:val="18"/>
                <w:highlight w:val="yellow"/>
                <w:lang w:val="sk-SK"/>
              </w:rPr>
              <w:t>, or int tracking?</w:t>
            </w:r>
          </w:p>
        </w:tc>
        <w:tc>
          <w:tcPr>
            <w:tcW w:w="2330" w:type="dxa"/>
          </w:tcPr>
          <w:p w14:paraId="6DE32FCA" w14:textId="77777777" w:rsidR="00FD0DDF" w:rsidRPr="0009677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3FAD5537" w14:textId="77777777" w:rsidR="00FD0DDF" w:rsidRPr="0009677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013" w:type="dxa"/>
          </w:tcPr>
          <w:p w14:paraId="77AAEA21" w14:textId="77777777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FD0DDF" w:rsidRPr="0009677A" w14:paraId="704286F3" w14:textId="77777777" w:rsidTr="00B67B09">
        <w:trPr>
          <w:trHeight w:val="294"/>
        </w:trPr>
        <w:tc>
          <w:tcPr>
            <w:tcW w:w="3037" w:type="dxa"/>
          </w:tcPr>
          <w:p w14:paraId="78F44355" w14:textId="77777777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4DC81009" w14:textId="77777777" w:rsidR="00FD0DDF" w:rsidRPr="0009677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0F1C025D" w14:textId="77777777" w:rsidR="00FD0DDF" w:rsidRPr="0009677A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013" w:type="dxa"/>
          </w:tcPr>
          <w:p w14:paraId="40935C23" w14:textId="77777777" w:rsidR="00FD0DDF" w:rsidRDefault="00FD0DDF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497299" w:rsidRPr="0009677A" w14:paraId="22CB68FB" w14:textId="77777777" w:rsidTr="004D1AA3">
        <w:trPr>
          <w:trHeight w:val="294"/>
        </w:trPr>
        <w:tc>
          <w:tcPr>
            <w:tcW w:w="9710" w:type="dxa"/>
            <w:gridSpan w:val="4"/>
          </w:tcPr>
          <w:p w14:paraId="59335EDF" w14:textId="408C48C8" w:rsidR="00497299" w:rsidRPr="00497299" w:rsidRDefault="00497299" w:rsidP="00FD0DDF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497299">
              <w:rPr>
                <w:b/>
                <w:sz w:val="18"/>
                <w:szCs w:val="18"/>
                <w:lang w:val="sk-SK"/>
              </w:rPr>
              <w:t>Tracking s aktívnym meraním SLA</w:t>
            </w:r>
          </w:p>
        </w:tc>
      </w:tr>
      <w:tr w:rsidR="00497299" w:rsidRPr="0009677A" w14:paraId="6D22B3DE" w14:textId="77777777" w:rsidTr="008A200D">
        <w:trPr>
          <w:trHeight w:val="294"/>
        </w:trPr>
        <w:tc>
          <w:tcPr>
            <w:tcW w:w="9710" w:type="dxa"/>
            <w:gridSpan w:val="4"/>
          </w:tcPr>
          <w:p w14:paraId="473F9422" w14:textId="4B0036B1" w:rsidR="00497299" w:rsidRDefault="00497299" w:rsidP="0049729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Pred konfiguráciou over konektivitu z DLS1 na R1 loop. Ak nie je, rieš</w:t>
            </w:r>
            <w:r>
              <w:rPr>
                <w:sz w:val="18"/>
                <w:szCs w:val="18"/>
              </w:rPr>
              <w:t>!</w:t>
            </w:r>
          </w:p>
        </w:tc>
      </w:tr>
      <w:tr w:rsidR="00497299" w:rsidRPr="0009677A" w14:paraId="35BF4EBA" w14:textId="77777777" w:rsidTr="00CB1CC9">
        <w:trPr>
          <w:trHeight w:val="294"/>
        </w:trPr>
        <w:tc>
          <w:tcPr>
            <w:tcW w:w="3037" w:type="dxa"/>
          </w:tcPr>
          <w:p w14:paraId="7D143414" w14:textId="163E9428" w:rsidR="00497299" w:rsidRDefault="00497299" w:rsidP="0049729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na DLS1 aktívne SLA meranie, kde budeme ping-ať IP adresu LOOP rozhrania routra R1</w:t>
            </w:r>
          </w:p>
        </w:tc>
        <w:tc>
          <w:tcPr>
            <w:tcW w:w="4660" w:type="dxa"/>
            <w:gridSpan w:val="2"/>
          </w:tcPr>
          <w:p w14:paraId="4AF08D03" w14:textId="3117EFDB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ip sla </w:t>
            </w:r>
            <w:r w:rsidRPr="00497299">
              <w:rPr>
                <w:rFonts w:ascii="Courier New" w:hAnsi="Courier New" w:cs="Courier New"/>
                <w:b/>
                <w:color w:val="984806" w:themeColor="accent6" w:themeShade="80"/>
                <w:sz w:val="18"/>
                <w:szCs w:val="18"/>
              </w:rPr>
              <w:t>1</w:t>
            </w:r>
          </w:p>
          <w:p w14:paraId="095E92F8" w14:textId="2CE4D509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i</w:t>
            </w: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cmp-echo </w:t>
            </w:r>
            <w:r>
              <w:rPr>
                <w:rFonts w:ascii="Courier New" w:hAnsi="Courier New" w:cs="Courier New"/>
                <w:sz w:val="18"/>
                <w:szCs w:val="18"/>
              </w:rPr>
              <w:t>10.1.1.1</w:t>
            </w:r>
          </w:p>
          <w:p w14:paraId="0C38F6A2" w14:textId="4F3444E4" w:rsid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 frequency 5</w:t>
            </w:r>
          </w:p>
          <w:p w14:paraId="2343C46F" w14:textId="451ABAF8" w:rsid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exit</w:t>
            </w:r>
          </w:p>
          <w:p w14:paraId="2D839EED" w14:textId="2D74B3FA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exit</w:t>
            </w:r>
          </w:p>
          <w:p w14:paraId="5AA47999" w14:textId="29AAA40A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! zivotnost merania</w:t>
            </w:r>
          </w:p>
          <w:p w14:paraId="005A63B8" w14:textId="47A99F60" w:rsid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ip sla schedule </w:t>
            </w:r>
            <w:r w:rsidRPr="00497299">
              <w:rPr>
                <w:rFonts w:ascii="Courier New" w:hAnsi="Courier New" w:cs="Courier New"/>
                <w:b/>
                <w:color w:val="984806" w:themeColor="accent6" w:themeShade="80"/>
                <w:sz w:val="18"/>
                <w:szCs w:val="18"/>
              </w:rPr>
              <w:t>1</w:t>
            </w: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 life forever start-time now</w:t>
            </w:r>
          </w:p>
          <w:p w14:paraId="257B8B67" w14:textId="0F9FAF3C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! uchovaj vysledok merania</w:t>
            </w:r>
          </w:p>
          <w:p w14:paraId="3A964984" w14:textId="1F8354A5" w:rsidR="00497299" w:rsidRPr="00497299" w:rsidRDefault="00497299" w:rsidP="00497299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>track 100 ip sla 1</w:t>
            </w:r>
          </w:p>
        </w:tc>
        <w:tc>
          <w:tcPr>
            <w:tcW w:w="2013" w:type="dxa"/>
          </w:tcPr>
          <w:p w14:paraId="606EE2A4" w14:textId="77777777" w:rsidR="00497299" w:rsidRP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97299">
              <w:rPr>
                <w:sz w:val="18"/>
                <w:szCs w:val="18"/>
                <w:lang w:val="sk-SK"/>
              </w:rPr>
              <w:t>sh ip sla configuration</w:t>
            </w:r>
          </w:p>
          <w:p w14:paraId="3C72F001" w14:textId="77777777" w:rsidR="00497299" w:rsidRP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328F1256" w14:textId="4C8434D1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97299">
              <w:rPr>
                <w:sz w:val="18"/>
                <w:szCs w:val="18"/>
                <w:lang w:val="sk-SK"/>
              </w:rPr>
              <w:t>ip sla statistics</w:t>
            </w:r>
          </w:p>
        </w:tc>
      </w:tr>
      <w:tr w:rsidR="00497299" w:rsidRPr="0009677A" w14:paraId="03D08FDA" w14:textId="77777777" w:rsidTr="00C62677">
        <w:trPr>
          <w:trHeight w:val="294"/>
        </w:trPr>
        <w:tc>
          <w:tcPr>
            <w:tcW w:w="3037" w:type="dxa"/>
          </w:tcPr>
          <w:p w14:paraId="194F71A8" w14:textId="3AAAA8BE" w:rsidR="00497299" w:rsidRDefault="00497299" w:rsidP="00497299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HSRP tracking na DLS1 tak, že ak bude ping neúspešný, znížim prioritu o 60.</w:t>
            </w:r>
          </w:p>
        </w:tc>
        <w:tc>
          <w:tcPr>
            <w:tcW w:w="4660" w:type="dxa"/>
            <w:gridSpan w:val="2"/>
          </w:tcPr>
          <w:p w14:paraId="4B0F3C07" w14:textId="77777777" w:rsidR="00497299" w:rsidRPr="00497299" w:rsidRDefault="00497299" w:rsidP="00FD0DDF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6C30CAF4" w14:textId="12B179A5" w:rsidR="00497299" w:rsidRPr="0009677A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497299">
              <w:rPr>
                <w:rFonts w:ascii="Courier New" w:hAnsi="Courier New" w:cs="Courier New"/>
                <w:sz w:val="18"/>
                <w:szCs w:val="18"/>
              </w:rPr>
              <w:t xml:space="preserve">  Standby 99 track 100 decrement 60</w:t>
            </w:r>
          </w:p>
        </w:tc>
        <w:tc>
          <w:tcPr>
            <w:tcW w:w="2013" w:type="dxa"/>
          </w:tcPr>
          <w:p w14:paraId="26E6EAF5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</w:tr>
      <w:tr w:rsidR="00497299" w:rsidRPr="0009677A" w14:paraId="36FA56A6" w14:textId="77777777" w:rsidTr="00517159">
        <w:trPr>
          <w:trHeight w:val="294"/>
        </w:trPr>
        <w:tc>
          <w:tcPr>
            <w:tcW w:w="7697" w:type="dxa"/>
            <w:gridSpan w:val="3"/>
          </w:tcPr>
          <w:p w14:paraId="5D057EBE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Pozoruj chovanie:</w:t>
            </w:r>
          </w:p>
          <w:p w14:paraId="69C32F05" w14:textId="77777777" w:rsidR="005923AE" w:rsidRDefault="00497299" w:rsidP="005923A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Shutdown loop portu R1</w:t>
            </w:r>
          </w:p>
          <w:p w14:paraId="246C1A30" w14:textId="7FEFB618" w:rsidR="00497299" w:rsidRPr="0009677A" w:rsidRDefault="00497299" w:rsidP="005923AE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Oživ LOOP port R1</w:t>
            </w:r>
          </w:p>
        </w:tc>
        <w:tc>
          <w:tcPr>
            <w:tcW w:w="2013" w:type="dxa"/>
          </w:tcPr>
          <w:p w14:paraId="19B76708" w14:textId="77777777" w:rsidR="00497299" w:rsidRDefault="00497299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brief</w:t>
            </w:r>
          </w:p>
          <w:p w14:paraId="2BF85EB9" w14:textId="77777777" w:rsidR="00C90850" w:rsidRDefault="00C90850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53173D76" w14:textId="77777777" w:rsidR="00C90850" w:rsidRDefault="00C90850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standby vlan 99</w:t>
            </w:r>
          </w:p>
          <w:p w14:paraId="3D9DAD49" w14:textId="77777777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1BA404D7" w14:textId="77777777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sz w:val="18"/>
                <w:szCs w:val="18"/>
                <w:lang w:val="sk-SK"/>
              </w:rPr>
              <w:t xml:space="preserve">debug standby </w:t>
            </w:r>
            <w:r>
              <w:rPr>
                <w:sz w:val="18"/>
                <w:szCs w:val="18"/>
                <w:lang w:val="sk-SK"/>
              </w:rPr>
              <w:t>events</w:t>
            </w:r>
          </w:p>
          <w:p w14:paraId="77F8BFC4" w14:textId="7E5A6100" w:rsidR="00263C67" w:rsidRDefault="00263C67" w:rsidP="00FD0DDF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 </w:t>
            </w:r>
          </w:p>
          <w:p w14:paraId="62356F43" w14:textId="6C484657" w:rsidR="00263C67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sz w:val="18"/>
                <w:szCs w:val="18"/>
                <w:lang w:val="sk-SK"/>
              </w:rPr>
              <w:t>debug standby terse</w:t>
            </w:r>
          </w:p>
        </w:tc>
      </w:tr>
      <w:tr w:rsidR="00186F82" w:rsidRPr="0009677A" w14:paraId="761F2F24" w14:textId="77777777" w:rsidTr="005928C1">
        <w:trPr>
          <w:trHeight w:val="294"/>
        </w:trPr>
        <w:tc>
          <w:tcPr>
            <w:tcW w:w="9710" w:type="dxa"/>
            <w:gridSpan w:val="4"/>
          </w:tcPr>
          <w:p w14:paraId="5ABA91F4" w14:textId="6CD8B2B7" w:rsidR="00186F82" w:rsidRPr="000B20CD" w:rsidRDefault="00186F82" w:rsidP="00FD0DDF">
            <w:pPr>
              <w:pStyle w:val="BodyFormat"/>
              <w:spacing w:before="0" w:after="0"/>
              <w:ind w:left="0"/>
              <w:rPr>
                <w:b/>
                <w:sz w:val="18"/>
                <w:szCs w:val="18"/>
                <w:lang w:val="sk-SK"/>
              </w:rPr>
            </w:pPr>
            <w:r w:rsidRPr="000B20CD">
              <w:rPr>
                <w:b/>
                <w:sz w:val="18"/>
                <w:szCs w:val="18"/>
                <w:lang w:val="sk-SK"/>
              </w:rPr>
              <w:t>Konfigurácia VRRP</w:t>
            </w:r>
          </w:p>
          <w:p w14:paraId="30318099" w14:textId="674592EE" w:rsidR="00186F82" w:rsidRPr="00186F82" w:rsidRDefault="00186F82" w:rsidP="00186F82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b/>
                <w:sz w:val="18"/>
                <w:szCs w:val="18"/>
                <w:highlight w:val="yellow"/>
                <w:lang w:val="sk-SK"/>
              </w:rPr>
            </w:pPr>
            <w:r w:rsidRPr="000B20CD">
              <w:rPr>
                <w:b/>
                <w:sz w:val="18"/>
                <w:szCs w:val="18"/>
                <w:lang w:val="sk-SK"/>
              </w:rPr>
              <w:t>Pred začatím konfigurácie odstráň z SVI rozhraní HSRP</w:t>
            </w:r>
            <w:r w:rsidRPr="000B20CD">
              <w:rPr>
                <w:b/>
                <w:sz w:val="18"/>
                <w:szCs w:val="18"/>
              </w:rPr>
              <w:t>!!!!</w:t>
            </w:r>
          </w:p>
        </w:tc>
      </w:tr>
      <w:tr w:rsidR="000B20CD" w:rsidRPr="0009677A" w14:paraId="6FA0EFBF" w14:textId="77777777" w:rsidTr="00582C76">
        <w:trPr>
          <w:trHeight w:val="294"/>
        </w:trPr>
        <w:tc>
          <w:tcPr>
            <w:tcW w:w="9710" w:type="dxa"/>
            <w:gridSpan w:val="4"/>
          </w:tcPr>
          <w:p w14:paraId="3CC277B2" w14:textId="74C427EB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VRRP takým spôsobom, aby:</w:t>
            </w:r>
          </w:p>
          <w:p w14:paraId="0B76BE36" w14:textId="2CB810E8" w:rsidR="000B20CD" w:rsidRDefault="000B20CD" w:rsidP="000B20C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 bol primárny (Master) smerovač vo VRRP grupe pre VLAN 99 a 100. DLS2,</w:t>
            </w:r>
          </w:p>
          <w:p w14:paraId="656BC939" w14:textId="46287B25" w:rsidR="000B20CD" w:rsidRDefault="000B20CD" w:rsidP="000B20C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 bol primárny (Master) smerovač vo VRRP vo VRRP grupe pre VLAN 110 a 120,</w:t>
            </w:r>
          </w:p>
          <w:p w14:paraId="753E3C6C" w14:textId="623CEC2D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Zároveň každý s prepínačov bude v opačnom poradí backup smerovačom danej VLAN.</w:t>
            </w:r>
          </w:p>
        </w:tc>
      </w:tr>
      <w:tr w:rsidR="000B20CD" w:rsidRPr="0009677A" w14:paraId="099FDF00" w14:textId="77777777" w:rsidTr="00B67B09">
        <w:trPr>
          <w:trHeight w:val="294"/>
        </w:trPr>
        <w:tc>
          <w:tcPr>
            <w:tcW w:w="3037" w:type="dxa"/>
          </w:tcPr>
          <w:p w14:paraId="4361A729" w14:textId="49DD0AE4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Príklad pre VLAN 99: </w:t>
            </w:r>
          </w:p>
          <w:p w14:paraId="1456AB03" w14:textId="4F95A1A9" w:rsidR="000B20CD" w:rsidRDefault="000B20CD" w:rsidP="000B20C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Číslo vrrp grupy 99, musí byť rovnaké u oboch prepínačoch</w:t>
            </w:r>
          </w:p>
          <w:p w14:paraId="5BEB40C5" w14:textId="77777777" w:rsidR="000B20CD" w:rsidRDefault="000B20CD" w:rsidP="000B20C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Virtuálna IP adresa: 192.168.99.1/24</w:t>
            </w:r>
          </w:p>
          <w:p w14:paraId="0895DA79" w14:textId="6B20A59F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Musí byť rovnaká u oboch prepínačov.</w:t>
            </w:r>
          </w:p>
        </w:tc>
        <w:tc>
          <w:tcPr>
            <w:tcW w:w="2330" w:type="dxa"/>
          </w:tcPr>
          <w:p w14:paraId="5E7EBFB8" w14:textId="77777777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3F8DD288" w14:textId="77777777" w:rsidR="000B20CD" w:rsidRPr="00A41F97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3ED27955" w14:textId="64624B28" w:rsidR="000B20CD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99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99.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2B85881F" w14:textId="1F73BE4F" w:rsidR="000B20CD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 99 preempt</w:t>
            </w:r>
          </w:p>
          <w:p w14:paraId="3CC3E9B9" w14:textId="13D1A0F6" w:rsidR="000B20CD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 99 priority 150</w:t>
            </w:r>
          </w:p>
          <w:p w14:paraId="77EB09D4" w14:textId="42EA3D97" w:rsidR="000B20CD" w:rsidRPr="0009677A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330" w:type="dxa"/>
          </w:tcPr>
          <w:p w14:paraId="2F49AC76" w14:textId="77777777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DLS2:</w:t>
            </w:r>
          </w:p>
          <w:p w14:paraId="386A0635" w14:textId="77777777" w:rsidR="000B20CD" w:rsidRPr="00A41F97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A41F97"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567CE2D7" w14:textId="2AC87DBB" w:rsidR="000B20CD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 xml:space="preserve"> 99 ip 1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2.16</w:t>
            </w:r>
            <w:r>
              <w:rPr>
                <w:rFonts w:ascii="Courier New" w:hAnsi="Courier New" w:cs="Courier New"/>
                <w:sz w:val="18"/>
                <w:szCs w:val="18"/>
              </w:rPr>
              <w:t>8.</w:t>
            </w:r>
            <w:r w:rsidRPr="00A41F97">
              <w:rPr>
                <w:rFonts w:ascii="Courier New" w:hAnsi="Courier New" w:cs="Courier New"/>
                <w:sz w:val="18"/>
                <w:szCs w:val="18"/>
              </w:rPr>
              <w:t>99.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  <w:p w14:paraId="101725CE" w14:textId="4B792042" w:rsidR="000B20CD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 99 preempt</w:t>
            </w:r>
          </w:p>
          <w:p w14:paraId="6311FF30" w14:textId="402FD2D0" w:rsidR="000B20CD" w:rsidRPr="007412B1" w:rsidRDefault="000B20CD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trike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>vrrp</w:t>
            </w:r>
            <w:r w:rsidRPr="007412B1">
              <w:rPr>
                <w:rFonts w:ascii="Courier New" w:hAnsi="Courier New" w:cs="Courier New"/>
                <w:strike/>
                <w:sz w:val="18"/>
                <w:szCs w:val="18"/>
                <w:highlight w:val="yellow"/>
              </w:rPr>
              <w:t xml:space="preserve"> 99 priority 100</w:t>
            </w:r>
          </w:p>
          <w:p w14:paraId="0EE4FADC" w14:textId="4477CCD9" w:rsidR="000B20CD" w:rsidRPr="0009677A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exit </w:t>
            </w:r>
          </w:p>
        </w:tc>
        <w:tc>
          <w:tcPr>
            <w:tcW w:w="2013" w:type="dxa"/>
          </w:tcPr>
          <w:p w14:paraId="42FA76B3" w14:textId="68DC986C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Show vrrp brief</w:t>
            </w:r>
          </w:p>
          <w:p w14:paraId="1DA89103" w14:textId="77777777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017892AE" w14:textId="5A7D472F" w:rsidR="000B20CD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 xml:space="preserve">Show vrrp </w:t>
            </w:r>
          </w:p>
        </w:tc>
      </w:tr>
      <w:tr w:rsidR="00263C67" w:rsidRPr="0009677A" w14:paraId="7AD22076" w14:textId="77777777" w:rsidTr="006626AC">
        <w:trPr>
          <w:trHeight w:val="294"/>
        </w:trPr>
        <w:tc>
          <w:tcPr>
            <w:tcW w:w="9710" w:type="dxa"/>
            <w:gridSpan w:val="4"/>
          </w:tcPr>
          <w:p w14:paraId="30424EB4" w14:textId="5B124B8B" w:rsidR="00263C67" w:rsidRDefault="00263C67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b/>
                <w:sz w:val="18"/>
                <w:szCs w:val="18"/>
                <w:lang w:val="sk-SK"/>
              </w:rPr>
              <w:t>VRRP tracking</w:t>
            </w:r>
            <w:r>
              <w:rPr>
                <w:b/>
                <w:sz w:val="18"/>
                <w:szCs w:val="18"/>
                <w:lang w:val="sk-SK"/>
              </w:rPr>
              <w:t xml:space="preserve"> rozhraNIA</w:t>
            </w:r>
          </w:p>
        </w:tc>
      </w:tr>
      <w:tr w:rsidR="00196D50" w:rsidRPr="0009677A" w14:paraId="15F4DC3C" w14:textId="77777777" w:rsidTr="0032254F">
        <w:trPr>
          <w:trHeight w:val="294"/>
        </w:trPr>
        <w:tc>
          <w:tcPr>
            <w:tcW w:w="3037" w:type="dxa"/>
          </w:tcPr>
          <w:p w14:paraId="52A2FF26" w14:textId="637B6110" w:rsidR="00196D50" w:rsidRDefault="00196D50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Konfiguruj na vyskúšanie tracking rozhrania na smerovač tak, aby sa master vzdal role pri neaktívnej lnke.</w:t>
            </w:r>
          </w:p>
        </w:tc>
        <w:tc>
          <w:tcPr>
            <w:tcW w:w="4660" w:type="dxa"/>
            <w:gridSpan w:val="2"/>
          </w:tcPr>
          <w:p w14:paraId="72CD75DA" w14:textId="77777777" w:rsidR="00196D50" w:rsidRDefault="00196D50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DLS1:</w:t>
            </w:r>
          </w:p>
          <w:p w14:paraId="4F2F141F" w14:textId="77777777" w:rsidR="00196D50" w:rsidRDefault="00196D50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263C67">
              <w:rPr>
                <w:rFonts w:ascii="Courier New" w:hAnsi="Courier New" w:cs="Courier New"/>
                <w:sz w:val="18"/>
                <w:szCs w:val="18"/>
              </w:rPr>
              <w:t>track 1 interface Loopback 200 line-protocol</w:t>
            </w:r>
          </w:p>
          <w:p w14:paraId="5C23C0B4" w14:textId="77777777" w:rsidR="00196D50" w:rsidRDefault="00196D50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62A49241" w14:textId="77777777" w:rsidR="00196D50" w:rsidRDefault="00196D50" w:rsidP="000B20CD">
            <w:pPr>
              <w:pStyle w:val="BodyFormat"/>
              <w:spacing w:before="0" w:after="0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vlan 99</w:t>
            </w:r>
          </w:p>
          <w:p w14:paraId="2B9BB7C9" w14:textId="492B211E" w:rsidR="00196D50" w:rsidRPr="0009677A" w:rsidRDefault="00196D50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vrrp 99 track 1 decrement 60</w:t>
            </w:r>
          </w:p>
        </w:tc>
        <w:tc>
          <w:tcPr>
            <w:tcW w:w="2013" w:type="dxa"/>
          </w:tcPr>
          <w:p w14:paraId="0FE66D1E" w14:textId="67E254E1" w:rsidR="00196D50" w:rsidRDefault="00196D50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 vrrp brief</w:t>
            </w:r>
          </w:p>
        </w:tc>
      </w:tr>
      <w:tr w:rsidR="000B20CD" w:rsidRPr="0009677A" w14:paraId="4ADB1F1D" w14:textId="77777777" w:rsidTr="00B67B09">
        <w:trPr>
          <w:trHeight w:val="294"/>
        </w:trPr>
        <w:tc>
          <w:tcPr>
            <w:tcW w:w="3037" w:type="dxa"/>
          </w:tcPr>
          <w:p w14:paraId="1C43EEE1" w14:textId="6E61C0DE" w:rsidR="00263C67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lastRenderedPageBreak/>
              <w:t>Pozoruj chovanie</w:t>
            </w:r>
            <w:r w:rsidR="00431449">
              <w:rPr>
                <w:sz w:val="18"/>
                <w:szCs w:val="18"/>
                <w:lang w:val="sk-SK"/>
              </w:rPr>
              <w:t xml:space="preserve"> na DLS1 a DLS2</w:t>
            </w:r>
            <w:r>
              <w:rPr>
                <w:sz w:val="18"/>
                <w:szCs w:val="18"/>
                <w:lang w:val="sk-SK"/>
              </w:rPr>
              <w:t>:</w:t>
            </w:r>
          </w:p>
          <w:p w14:paraId="5E184C9D" w14:textId="77777777" w:rsidR="00263C67" w:rsidRDefault="00263C67" w:rsidP="00263C6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Shutdown int fa0/24 na R1</w:t>
            </w:r>
          </w:p>
          <w:p w14:paraId="47D30696" w14:textId="53CAA57D" w:rsidR="000B20CD" w:rsidRDefault="00263C67" w:rsidP="00263C6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Oživ int fa0/24 na R1</w:t>
            </w:r>
          </w:p>
        </w:tc>
        <w:tc>
          <w:tcPr>
            <w:tcW w:w="2330" w:type="dxa"/>
          </w:tcPr>
          <w:p w14:paraId="05B09405" w14:textId="77777777" w:rsidR="000B20CD" w:rsidRPr="0009677A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330" w:type="dxa"/>
          </w:tcPr>
          <w:p w14:paraId="622B2A07" w14:textId="77777777" w:rsidR="000B20CD" w:rsidRPr="0009677A" w:rsidRDefault="000B20CD" w:rsidP="000B20CD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</w:tc>
        <w:tc>
          <w:tcPr>
            <w:tcW w:w="2013" w:type="dxa"/>
          </w:tcPr>
          <w:p w14:paraId="2BBF75DC" w14:textId="77777777" w:rsidR="00263C67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Sh vrrp brief</w:t>
            </w:r>
          </w:p>
          <w:p w14:paraId="45EA901D" w14:textId="77777777" w:rsidR="00263C67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</w:p>
          <w:p w14:paraId="2CF840CF" w14:textId="2389EF72" w:rsidR="000B20CD" w:rsidRDefault="00263C67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 w:rsidRPr="00263C67">
              <w:rPr>
                <w:sz w:val="18"/>
                <w:szCs w:val="18"/>
                <w:lang w:val="sk-SK"/>
              </w:rPr>
              <w:t>debug vrrp events</w:t>
            </w:r>
          </w:p>
        </w:tc>
      </w:tr>
      <w:tr w:rsidR="00196D50" w:rsidRPr="0009677A" w14:paraId="366647FE" w14:textId="77777777" w:rsidTr="00157925">
        <w:trPr>
          <w:trHeight w:val="294"/>
        </w:trPr>
        <w:tc>
          <w:tcPr>
            <w:tcW w:w="9710" w:type="dxa"/>
            <w:gridSpan w:val="4"/>
          </w:tcPr>
          <w:p w14:paraId="494D5297" w14:textId="6D2C0E4C" w:rsidR="00196D50" w:rsidRDefault="00196D50" w:rsidP="00263C67">
            <w:pPr>
              <w:pStyle w:val="BodyFormat"/>
              <w:spacing w:before="0" w:after="0"/>
              <w:ind w:left="0"/>
              <w:rPr>
                <w:sz w:val="18"/>
                <w:szCs w:val="18"/>
                <w:lang w:val="sk-SK"/>
              </w:rPr>
            </w:pPr>
            <w:r>
              <w:rPr>
                <w:sz w:val="18"/>
                <w:szCs w:val="18"/>
                <w:lang w:val="sk-SK"/>
              </w:rPr>
              <w:t>Alternatívne, vyskúšaj nastaviť vIP na želanom masterovi takú istú ako má svoju IP adresu. Over, kto bude master.</w:t>
            </w:r>
          </w:p>
        </w:tc>
      </w:tr>
    </w:tbl>
    <w:p w14:paraId="14DEF7F5" w14:textId="77777777" w:rsidR="00016E3F" w:rsidRPr="00242DED" w:rsidRDefault="00016E3F" w:rsidP="00445AAC">
      <w:pPr>
        <w:rPr>
          <w:rFonts w:ascii="Courier New" w:hAnsi="Courier New" w:cs="Courier New"/>
          <w:sz w:val="16"/>
          <w:szCs w:val="16"/>
          <w:lang w:val="sk-SK"/>
        </w:rPr>
      </w:pPr>
    </w:p>
    <w:sectPr w:rsidR="00016E3F" w:rsidRPr="00242DED" w:rsidSect="009A7350">
      <w:footerReference w:type="even" r:id="rId10"/>
      <w:pgSz w:w="12240" w:h="15840" w:code="1"/>
      <w:pgMar w:top="1440" w:right="1080" w:bottom="1152" w:left="1080" w:header="720" w:footer="72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EF7F9" w14:textId="77777777" w:rsidR="00B67B09" w:rsidRDefault="00B67B09">
      <w:r>
        <w:separator/>
      </w:r>
    </w:p>
  </w:endnote>
  <w:endnote w:type="continuationSeparator" w:id="0">
    <w:p w14:paraId="14DEF7FA" w14:textId="77777777" w:rsidR="00B67B09" w:rsidRDefault="00B67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JE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EF7FB" w14:textId="77777777" w:rsidR="00B67B09" w:rsidRDefault="00B67B09">
    <w:pPr>
      <w:pBdr>
        <w:top w:val="single" w:sz="4" w:space="1" w:color="auto"/>
      </w:pBdr>
      <w:tabs>
        <w:tab w:val="left" w:pos="720"/>
        <w:tab w:val="center" w:pos="2610"/>
        <w:tab w:val="right" w:pos="9648"/>
      </w:tabs>
      <w:spacing w:before="130" w:line="260" w:lineRule="exact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-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ab/>
      <w:t>CCNP 1: Advanced Routing v3.0 - Lab 1.4.1</w:t>
    </w:r>
    <w:r>
      <w:rPr>
        <w:sz w:val="16"/>
      </w:rPr>
      <w:tab/>
      <w:t xml:space="preserve">Copyright </w:t>
    </w:r>
    <w:r>
      <w:rPr>
        <w:sz w:val="16"/>
      </w:rPr>
      <w:sym w:font="Symbol" w:char="F0D3"/>
    </w:r>
    <w:r>
      <w:rPr>
        <w:sz w:val="16"/>
      </w:rPr>
      <w:t xml:space="preserve"> 2003, Cisco Systems, Inc.</w:t>
    </w:r>
  </w:p>
  <w:p w14:paraId="14DEF7FC" w14:textId="77777777" w:rsidR="00B67B09" w:rsidRDefault="00B67B09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EF7F7" w14:textId="77777777" w:rsidR="00B67B09" w:rsidRDefault="00B67B09">
      <w:r>
        <w:separator/>
      </w:r>
    </w:p>
  </w:footnote>
  <w:footnote w:type="continuationSeparator" w:id="0">
    <w:p w14:paraId="14DEF7F8" w14:textId="77777777" w:rsidR="00B67B09" w:rsidRDefault="00B67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2A04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44C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5B2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5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B0D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AE2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166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5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40FB36"/>
    <w:lvl w:ilvl="0">
      <w:start w:val="1"/>
      <w:numFmt w:val="decimal"/>
      <w:pStyle w:val="slovanzoznam"/>
      <w:lvlText w:val="%1."/>
      <w:lvlJc w:val="left"/>
      <w:pPr>
        <w:tabs>
          <w:tab w:val="num" w:pos="1555"/>
        </w:tabs>
        <w:ind w:left="1555" w:hanging="360"/>
      </w:pPr>
      <w:rPr>
        <w:rFonts w:ascii="Times" w:hAnsi="Times" w:hint="default"/>
        <w:b w:val="0"/>
        <w:i w:val="0"/>
        <w:kern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84F87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70C52"/>
    <w:multiLevelType w:val="hybridMultilevel"/>
    <w:tmpl w:val="F1D885E6"/>
    <w:lvl w:ilvl="0" w:tplc="AF224FB6">
      <w:start w:val="1"/>
      <w:numFmt w:val="decimal"/>
      <w:pStyle w:val="Substepnum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EF6883"/>
    <w:multiLevelType w:val="multilevel"/>
    <w:tmpl w:val="6FC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05860473"/>
    <w:multiLevelType w:val="hybridMultilevel"/>
    <w:tmpl w:val="8A1A715C"/>
    <w:lvl w:ilvl="0" w:tplc="F6222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8C2494"/>
    <w:multiLevelType w:val="multilevel"/>
    <w:tmpl w:val="94B2F04A"/>
    <w:lvl w:ilvl="0">
      <w:start w:val="1"/>
      <w:numFmt w:val="upperLetter"/>
      <w:pStyle w:val="AnswerStyle"/>
      <w:lvlText w:val="%1)"/>
      <w:lvlJc w:val="left"/>
      <w:pPr>
        <w:tabs>
          <w:tab w:val="num" w:pos="2635"/>
        </w:tabs>
        <w:ind w:left="2635" w:hanging="720"/>
      </w:pPr>
      <w:rPr>
        <w:rFonts w:ascii="Times" w:hAnsi="Times"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upperLetter"/>
      <w:lvlText w:val="%2)"/>
      <w:lvlJc w:val="left"/>
      <w:pPr>
        <w:tabs>
          <w:tab w:val="num" w:pos="3355"/>
        </w:tabs>
        <w:ind w:left="3355" w:hanging="720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4" w15:restartNumberingAfterBreak="0">
    <w:nsid w:val="0A3C3E26"/>
    <w:multiLevelType w:val="hybridMultilevel"/>
    <w:tmpl w:val="CC407008"/>
    <w:lvl w:ilvl="0" w:tplc="22103EA6">
      <w:start w:val="1"/>
      <w:numFmt w:val="decimal"/>
      <w:pStyle w:val="ListSteps"/>
      <w:lvlText w:val="Step %1"/>
      <w:lvlJc w:val="left"/>
      <w:pPr>
        <w:tabs>
          <w:tab w:val="num" w:pos="2160"/>
        </w:tabs>
        <w:ind w:left="2160" w:hanging="965"/>
      </w:pPr>
      <w:rPr>
        <w:rFonts w:ascii="Arial" w:hAnsi="Arial" w:hint="default"/>
        <w:b/>
        <w:i w:val="0"/>
        <w:sz w:val="18"/>
        <w:szCs w:val="18"/>
        <w:effect w:val="none"/>
      </w:rPr>
    </w:lvl>
    <w:lvl w:ilvl="1" w:tplc="6EC4E896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18"/>
        <w:szCs w:val="18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CA5C6E"/>
    <w:multiLevelType w:val="hybridMultilevel"/>
    <w:tmpl w:val="A3DA7A70"/>
    <w:lvl w:ilvl="0" w:tplc="D02263B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DC910F1"/>
    <w:multiLevelType w:val="hybridMultilevel"/>
    <w:tmpl w:val="481E2D9C"/>
    <w:lvl w:ilvl="0" w:tplc="3CB6866C">
      <w:start w:val="1"/>
      <w:numFmt w:val="bullet"/>
      <w:lvlText w:val=""/>
      <w:lvlJc w:val="left"/>
      <w:pPr>
        <w:tabs>
          <w:tab w:val="num" w:pos="1325"/>
        </w:tabs>
        <w:ind w:left="132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12F271E9"/>
    <w:multiLevelType w:val="hybridMultilevel"/>
    <w:tmpl w:val="9DBA6B80"/>
    <w:lvl w:ilvl="0" w:tplc="04090001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8" w15:restartNumberingAfterBreak="0">
    <w:nsid w:val="176C2C68"/>
    <w:multiLevelType w:val="hybridMultilevel"/>
    <w:tmpl w:val="417A6418"/>
    <w:lvl w:ilvl="0" w:tplc="77D0E16C">
      <w:start w:val="1"/>
      <w:numFmt w:val="bullet"/>
      <w:pStyle w:val="Bullet1Last"/>
      <w:lvlText w:val="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b w:val="0"/>
        <w:i w:val="0"/>
        <w:sz w:val="18"/>
        <w:szCs w:val="18"/>
      </w:rPr>
    </w:lvl>
    <w:lvl w:ilvl="1" w:tplc="A9B894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1F22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C0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0823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455651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9EA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4C7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6F202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C50"/>
    <w:multiLevelType w:val="hybridMultilevel"/>
    <w:tmpl w:val="601ED5E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E78C7"/>
    <w:multiLevelType w:val="hybridMultilevel"/>
    <w:tmpl w:val="0E6CAB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222C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783B85"/>
    <w:multiLevelType w:val="hybridMultilevel"/>
    <w:tmpl w:val="804AF40A"/>
    <w:lvl w:ilvl="0" w:tplc="7E46B732">
      <w:start w:val="1"/>
      <w:numFmt w:val="none"/>
      <w:pStyle w:val="NoteCaution"/>
      <w:lvlText w:val="Caution"/>
      <w:lvlJc w:val="left"/>
      <w:pPr>
        <w:tabs>
          <w:tab w:val="num" w:pos="2275"/>
        </w:tabs>
        <w:ind w:left="2275" w:hanging="1080"/>
      </w:pPr>
      <w:rPr>
        <w:rFonts w:ascii="Arial" w:hAnsi="Arial" w:hint="default"/>
        <w:b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DC53D0"/>
    <w:multiLevelType w:val="multilevel"/>
    <w:tmpl w:val="FF80690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3" w15:restartNumberingAfterBreak="0">
    <w:nsid w:val="30E21039"/>
    <w:multiLevelType w:val="hybridMultilevel"/>
    <w:tmpl w:val="70469504"/>
    <w:lvl w:ilvl="0" w:tplc="43B6F2E2">
      <w:start w:val="1"/>
      <w:numFmt w:val="bullet"/>
      <w:pStyle w:val="BulletBody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pStyle w:val="Bullet2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D8331B"/>
    <w:multiLevelType w:val="multilevel"/>
    <w:tmpl w:val="0E6CAB44"/>
    <w:styleLink w:val="BulletRed"/>
    <w:lvl w:ilvl="0">
      <w:start w:val="1"/>
      <w:numFmt w:val="bullet"/>
      <w:pStyle w:val="BulletInstructo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FF000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37381F"/>
    <w:multiLevelType w:val="hybridMultilevel"/>
    <w:tmpl w:val="6BE8FA58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333169"/>
    <w:multiLevelType w:val="hybridMultilevel"/>
    <w:tmpl w:val="47FE678E"/>
    <w:lvl w:ilvl="0" w:tplc="4560C7F2">
      <w:start w:val="1"/>
      <w:numFmt w:val="bullet"/>
      <w:pStyle w:val="Bullet20"/>
      <w:lvlText w:val="—"/>
      <w:lvlJc w:val="left"/>
      <w:pPr>
        <w:tabs>
          <w:tab w:val="num" w:pos="2160"/>
        </w:tabs>
        <w:ind w:left="2160" w:hanging="605"/>
      </w:pPr>
      <w:rPr>
        <w:rFonts w:ascii="Times" w:hAnsi="Times" w:hint="default"/>
        <w:b w:val="0"/>
        <w:i w:val="0"/>
        <w:sz w:val="22"/>
        <w:szCs w:val="22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96F24"/>
    <w:multiLevelType w:val="hybridMultilevel"/>
    <w:tmpl w:val="6130EF20"/>
    <w:lvl w:ilvl="0" w:tplc="FFFFFFFF">
      <w:start w:val="1"/>
      <w:numFmt w:val="bullet"/>
      <w:pStyle w:val="Bullet3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170E0"/>
    <w:multiLevelType w:val="multilevel"/>
    <w:tmpl w:val="AEACAB36"/>
    <w:lvl w:ilvl="0">
      <w:start w:val="1"/>
      <w:numFmt w:val="lowerLetter"/>
      <w:pStyle w:val="NoteTip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9" w15:restartNumberingAfterBreak="0">
    <w:nsid w:val="4B860D15"/>
    <w:multiLevelType w:val="hybridMultilevel"/>
    <w:tmpl w:val="0A98EA9C"/>
    <w:lvl w:ilvl="0" w:tplc="696255DA">
      <w:start w:val="1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2FAF"/>
    <w:multiLevelType w:val="hybridMultilevel"/>
    <w:tmpl w:val="B2CA62D4"/>
    <w:lvl w:ilvl="0" w:tplc="2BA263B0">
      <w:start w:val="1"/>
      <w:numFmt w:val="lowerLetter"/>
      <w:pStyle w:val="Substepalph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1244"/>
    <w:multiLevelType w:val="multilevel"/>
    <w:tmpl w:val="0E6CAB44"/>
    <w:numStyleLink w:val="BulletRed"/>
  </w:abstractNum>
  <w:abstractNum w:abstractNumId="32" w15:restartNumberingAfterBreak="0">
    <w:nsid w:val="52281CA3"/>
    <w:multiLevelType w:val="hybridMultilevel"/>
    <w:tmpl w:val="E67E2462"/>
    <w:lvl w:ilvl="0" w:tplc="22103EA6">
      <w:start w:val="1"/>
      <w:numFmt w:val="bullet"/>
      <w:pStyle w:val="BulletCheckbox"/>
      <w:lvlText w:val="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B2DB2"/>
    <w:multiLevelType w:val="hybridMultilevel"/>
    <w:tmpl w:val="65B2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7E20B1"/>
    <w:multiLevelType w:val="hybridMultilevel"/>
    <w:tmpl w:val="CFC06F84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83895"/>
    <w:multiLevelType w:val="hybridMultilevel"/>
    <w:tmpl w:val="F496DD76"/>
    <w:lvl w:ilvl="0" w:tplc="4A4CDC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95AB9"/>
    <w:multiLevelType w:val="hybridMultilevel"/>
    <w:tmpl w:val="79A4055A"/>
    <w:lvl w:ilvl="0" w:tplc="A59008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04F6C"/>
    <w:multiLevelType w:val="multilevel"/>
    <w:tmpl w:val="18724CDC"/>
    <w:lvl w:ilvl="0">
      <w:start w:val="1"/>
      <w:numFmt w:val="decimal"/>
      <w:pStyle w:val="QuestionStem"/>
      <w:lvlText w:val="Q%1)"/>
      <w:lvlJc w:val="left"/>
      <w:pPr>
        <w:tabs>
          <w:tab w:val="num" w:pos="1915"/>
        </w:tabs>
        <w:ind w:left="1915" w:hanging="720"/>
      </w:pPr>
      <w:rPr>
        <w:rFonts w:ascii="Times" w:hAnsi="Times" w:hint="default"/>
        <w:b w:val="0"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2275"/>
        </w:tabs>
        <w:ind w:left="1915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95"/>
        </w:tabs>
        <w:ind w:left="2635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715"/>
        </w:tabs>
        <w:ind w:left="3355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4435"/>
        </w:tabs>
        <w:ind w:left="40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155"/>
        </w:tabs>
        <w:ind w:left="479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875"/>
        </w:tabs>
        <w:ind w:left="551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595"/>
        </w:tabs>
        <w:ind w:left="623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315"/>
        </w:tabs>
        <w:ind w:left="6955" w:firstLine="0"/>
      </w:pPr>
      <w:rPr>
        <w:rFonts w:hint="default"/>
      </w:r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2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4"/>
  </w:num>
  <w:num w:numId="8">
    <w:abstractNumId w:val="16"/>
  </w:num>
  <w:num w:numId="9">
    <w:abstractNumId w:val="18"/>
  </w:num>
  <w:num w:numId="10">
    <w:abstractNumId w:val="20"/>
  </w:num>
  <w:num w:numId="11">
    <w:abstractNumId w:val="8"/>
  </w:num>
  <w:num w:numId="12">
    <w:abstractNumId w:val="26"/>
  </w:num>
  <w:num w:numId="13">
    <w:abstractNumId w:val="27"/>
  </w:num>
  <w:num w:numId="14">
    <w:abstractNumId w:val="32"/>
  </w:num>
  <w:num w:numId="15">
    <w:abstractNumId w:val="21"/>
  </w:num>
  <w:num w:numId="16">
    <w:abstractNumId w:val="33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1"/>
  </w:num>
  <w:num w:numId="21">
    <w:abstractNumId w:val="17"/>
  </w:num>
  <w:num w:numId="22">
    <w:abstractNumId w:val="25"/>
  </w:num>
  <w:num w:numId="23">
    <w:abstractNumId w:val="22"/>
  </w:num>
  <w:num w:numId="24">
    <w:abstractNumId w:val="24"/>
  </w:num>
  <w:num w:numId="25">
    <w:abstractNumId w:val="31"/>
  </w:num>
  <w:num w:numId="26">
    <w:abstractNumId w:val="2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30"/>
  </w:num>
  <w:num w:numId="37">
    <w:abstractNumId w:val="36"/>
  </w:num>
  <w:num w:numId="38">
    <w:abstractNumId w:val="15"/>
  </w:num>
  <w:num w:numId="39">
    <w:abstractNumId w:val="19"/>
  </w:num>
  <w:num w:numId="40">
    <w:abstractNumId w:val="34"/>
  </w:num>
  <w:num w:numId="41">
    <w:abstractNumId w:val="2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hideGrammaticalErrors/>
  <w:activeWritingStyle w:appName="MSWord" w:lang="en-US" w:vendorID="64" w:dllVersion="131078" w:nlCheck="1" w:checkStyle="1"/>
  <w:attachedTemplate r:id="rId1"/>
  <w:stylePaneFormatFilter w:val="BE08" w:allStyles="0" w:customStyles="0" w:latentStyles="0" w:stylesInUse="1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defaultTabStop w:val="720"/>
  <w:hyphenationZone w:val="425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42"/>
    <w:rsid w:val="00005BE7"/>
    <w:rsid w:val="000117D3"/>
    <w:rsid w:val="00016E3F"/>
    <w:rsid w:val="00022AA7"/>
    <w:rsid w:val="00026052"/>
    <w:rsid w:val="00027D57"/>
    <w:rsid w:val="00050C83"/>
    <w:rsid w:val="00050F45"/>
    <w:rsid w:val="00053A12"/>
    <w:rsid w:val="00063E9E"/>
    <w:rsid w:val="00067589"/>
    <w:rsid w:val="0008735A"/>
    <w:rsid w:val="0009677A"/>
    <w:rsid w:val="00097793"/>
    <w:rsid w:val="000B20CD"/>
    <w:rsid w:val="000B4AB1"/>
    <w:rsid w:val="000C0A76"/>
    <w:rsid w:val="000C36E3"/>
    <w:rsid w:val="000D6B2A"/>
    <w:rsid w:val="000D7268"/>
    <w:rsid w:val="000E607F"/>
    <w:rsid w:val="00103732"/>
    <w:rsid w:val="00104240"/>
    <w:rsid w:val="00110AD5"/>
    <w:rsid w:val="00112D60"/>
    <w:rsid w:val="00121E3A"/>
    <w:rsid w:val="0013394A"/>
    <w:rsid w:val="00140B37"/>
    <w:rsid w:val="001464C3"/>
    <w:rsid w:val="001504FA"/>
    <w:rsid w:val="001611CF"/>
    <w:rsid w:val="00164266"/>
    <w:rsid w:val="00164C7D"/>
    <w:rsid w:val="0017188A"/>
    <w:rsid w:val="00171D8D"/>
    <w:rsid w:val="00174B97"/>
    <w:rsid w:val="00182EE7"/>
    <w:rsid w:val="00186325"/>
    <w:rsid w:val="00186F82"/>
    <w:rsid w:val="00196D50"/>
    <w:rsid w:val="001A5AEA"/>
    <w:rsid w:val="001C11AB"/>
    <w:rsid w:val="001C4976"/>
    <w:rsid w:val="001D19EE"/>
    <w:rsid w:val="001D2897"/>
    <w:rsid w:val="001F674C"/>
    <w:rsid w:val="00200D79"/>
    <w:rsid w:val="00202DE4"/>
    <w:rsid w:val="002223E0"/>
    <w:rsid w:val="002339E4"/>
    <w:rsid w:val="00242DED"/>
    <w:rsid w:val="00256B48"/>
    <w:rsid w:val="00263C67"/>
    <w:rsid w:val="00275670"/>
    <w:rsid w:val="00284097"/>
    <w:rsid w:val="00285E61"/>
    <w:rsid w:val="00292D0F"/>
    <w:rsid w:val="002A283D"/>
    <w:rsid w:val="002B3C95"/>
    <w:rsid w:val="002B5E07"/>
    <w:rsid w:val="002C3D85"/>
    <w:rsid w:val="002E0DAA"/>
    <w:rsid w:val="002E4DFE"/>
    <w:rsid w:val="002F55FB"/>
    <w:rsid w:val="00311C09"/>
    <w:rsid w:val="003162E2"/>
    <w:rsid w:val="00323802"/>
    <w:rsid w:val="00326178"/>
    <w:rsid w:val="00326F93"/>
    <w:rsid w:val="003278BD"/>
    <w:rsid w:val="00334FEA"/>
    <w:rsid w:val="003608CF"/>
    <w:rsid w:val="00363793"/>
    <w:rsid w:val="003655FB"/>
    <w:rsid w:val="00371A66"/>
    <w:rsid w:val="00383190"/>
    <w:rsid w:val="00390B16"/>
    <w:rsid w:val="00396411"/>
    <w:rsid w:val="003979C7"/>
    <w:rsid w:val="003A3D07"/>
    <w:rsid w:val="003B03EC"/>
    <w:rsid w:val="003C17A4"/>
    <w:rsid w:val="003C304C"/>
    <w:rsid w:val="003D3DA4"/>
    <w:rsid w:val="003E220C"/>
    <w:rsid w:val="003E2286"/>
    <w:rsid w:val="003E40A2"/>
    <w:rsid w:val="003F0F27"/>
    <w:rsid w:val="003F29D1"/>
    <w:rsid w:val="003F76B2"/>
    <w:rsid w:val="00404C51"/>
    <w:rsid w:val="0041185C"/>
    <w:rsid w:val="00417F4C"/>
    <w:rsid w:val="00431449"/>
    <w:rsid w:val="00445AAC"/>
    <w:rsid w:val="00451AD5"/>
    <w:rsid w:val="00452874"/>
    <w:rsid w:val="004663A6"/>
    <w:rsid w:val="004673DE"/>
    <w:rsid w:val="0047449F"/>
    <w:rsid w:val="004803C8"/>
    <w:rsid w:val="00486E06"/>
    <w:rsid w:val="00497299"/>
    <w:rsid w:val="004A4542"/>
    <w:rsid w:val="004A6DC1"/>
    <w:rsid w:val="004A7BF9"/>
    <w:rsid w:val="004A7D56"/>
    <w:rsid w:val="004B5E30"/>
    <w:rsid w:val="004B7239"/>
    <w:rsid w:val="004D1438"/>
    <w:rsid w:val="004E709E"/>
    <w:rsid w:val="004E7539"/>
    <w:rsid w:val="004F64F6"/>
    <w:rsid w:val="004F683E"/>
    <w:rsid w:val="005025E3"/>
    <w:rsid w:val="005128D4"/>
    <w:rsid w:val="0052024F"/>
    <w:rsid w:val="00540C32"/>
    <w:rsid w:val="00540F7C"/>
    <w:rsid w:val="00542308"/>
    <w:rsid w:val="00552EB8"/>
    <w:rsid w:val="00555BC0"/>
    <w:rsid w:val="00557C0A"/>
    <w:rsid w:val="00580830"/>
    <w:rsid w:val="00582E74"/>
    <w:rsid w:val="005831EF"/>
    <w:rsid w:val="005923AE"/>
    <w:rsid w:val="005A3D3D"/>
    <w:rsid w:val="005B038D"/>
    <w:rsid w:val="005B5574"/>
    <w:rsid w:val="005B6B1B"/>
    <w:rsid w:val="005C422F"/>
    <w:rsid w:val="005C7342"/>
    <w:rsid w:val="005E4175"/>
    <w:rsid w:val="005E5CBD"/>
    <w:rsid w:val="00604BD2"/>
    <w:rsid w:val="00606154"/>
    <w:rsid w:val="006210D6"/>
    <w:rsid w:val="006232FB"/>
    <w:rsid w:val="00626924"/>
    <w:rsid w:val="00630457"/>
    <w:rsid w:val="006313B5"/>
    <w:rsid w:val="0063222C"/>
    <w:rsid w:val="0063349B"/>
    <w:rsid w:val="00643783"/>
    <w:rsid w:val="00644C7B"/>
    <w:rsid w:val="0064556C"/>
    <w:rsid w:val="00645596"/>
    <w:rsid w:val="00651744"/>
    <w:rsid w:val="0065363B"/>
    <w:rsid w:val="006630E8"/>
    <w:rsid w:val="00696DC9"/>
    <w:rsid w:val="006B02DE"/>
    <w:rsid w:val="006C3FBF"/>
    <w:rsid w:val="006C63CD"/>
    <w:rsid w:val="006D7705"/>
    <w:rsid w:val="006E7A8C"/>
    <w:rsid w:val="00705D09"/>
    <w:rsid w:val="0072183B"/>
    <w:rsid w:val="00722085"/>
    <w:rsid w:val="007237E5"/>
    <w:rsid w:val="00740837"/>
    <w:rsid w:val="007412B1"/>
    <w:rsid w:val="0074735E"/>
    <w:rsid w:val="00764F26"/>
    <w:rsid w:val="00766C06"/>
    <w:rsid w:val="00775512"/>
    <w:rsid w:val="007817AD"/>
    <w:rsid w:val="0078266F"/>
    <w:rsid w:val="00792D03"/>
    <w:rsid w:val="00796F0B"/>
    <w:rsid w:val="007B6DCC"/>
    <w:rsid w:val="007C6758"/>
    <w:rsid w:val="007E4F2A"/>
    <w:rsid w:val="007E54C7"/>
    <w:rsid w:val="007E757F"/>
    <w:rsid w:val="007E79C3"/>
    <w:rsid w:val="007F0F53"/>
    <w:rsid w:val="007F5135"/>
    <w:rsid w:val="0081036F"/>
    <w:rsid w:val="00823A4E"/>
    <w:rsid w:val="0082628C"/>
    <w:rsid w:val="0084121E"/>
    <w:rsid w:val="0084507A"/>
    <w:rsid w:val="00847642"/>
    <w:rsid w:val="0085225E"/>
    <w:rsid w:val="00853D68"/>
    <w:rsid w:val="00857CF2"/>
    <w:rsid w:val="0086081D"/>
    <w:rsid w:val="00860D61"/>
    <w:rsid w:val="0087017A"/>
    <w:rsid w:val="0087091D"/>
    <w:rsid w:val="00871F4E"/>
    <w:rsid w:val="00882A3D"/>
    <w:rsid w:val="008A0307"/>
    <w:rsid w:val="008C3461"/>
    <w:rsid w:val="008D379E"/>
    <w:rsid w:val="008E21D6"/>
    <w:rsid w:val="008F5815"/>
    <w:rsid w:val="008F7BA0"/>
    <w:rsid w:val="00903C6C"/>
    <w:rsid w:val="0091241F"/>
    <w:rsid w:val="00927994"/>
    <w:rsid w:val="0095532F"/>
    <w:rsid w:val="00957C05"/>
    <w:rsid w:val="009629D7"/>
    <w:rsid w:val="0097644B"/>
    <w:rsid w:val="00986550"/>
    <w:rsid w:val="009A7350"/>
    <w:rsid w:val="009B217A"/>
    <w:rsid w:val="009B3516"/>
    <w:rsid w:val="009B3BFB"/>
    <w:rsid w:val="009B41EA"/>
    <w:rsid w:val="009C2049"/>
    <w:rsid w:val="009E637F"/>
    <w:rsid w:val="00A05351"/>
    <w:rsid w:val="00A1131D"/>
    <w:rsid w:val="00A15B25"/>
    <w:rsid w:val="00A160CD"/>
    <w:rsid w:val="00A219B0"/>
    <w:rsid w:val="00A268F3"/>
    <w:rsid w:val="00A26AFD"/>
    <w:rsid w:val="00A301C9"/>
    <w:rsid w:val="00A41F97"/>
    <w:rsid w:val="00A57147"/>
    <w:rsid w:val="00A60F56"/>
    <w:rsid w:val="00A624FB"/>
    <w:rsid w:val="00A638EB"/>
    <w:rsid w:val="00A6680D"/>
    <w:rsid w:val="00A73896"/>
    <w:rsid w:val="00A762A9"/>
    <w:rsid w:val="00A80B53"/>
    <w:rsid w:val="00A9166E"/>
    <w:rsid w:val="00A935F3"/>
    <w:rsid w:val="00A93666"/>
    <w:rsid w:val="00A96712"/>
    <w:rsid w:val="00AA2300"/>
    <w:rsid w:val="00AB6670"/>
    <w:rsid w:val="00AD5D62"/>
    <w:rsid w:val="00AD76C3"/>
    <w:rsid w:val="00AE5854"/>
    <w:rsid w:val="00AE7476"/>
    <w:rsid w:val="00AF08B0"/>
    <w:rsid w:val="00B0136B"/>
    <w:rsid w:val="00B06C5B"/>
    <w:rsid w:val="00B06DC2"/>
    <w:rsid w:val="00B217B9"/>
    <w:rsid w:val="00B25646"/>
    <w:rsid w:val="00B26FC5"/>
    <w:rsid w:val="00B41E3A"/>
    <w:rsid w:val="00B438F7"/>
    <w:rsid w:val="00B46698"/>
    <w:rsid w:val="00B56DDC"/>
    <w:rsid w:val="00B614B3"/>
    <w:rsid w:val="00B67B09"/>
    <w:rsid w:val="00B717AE"/>
    <w:rsid w:val="00B72373"/>
    <w:rsid w:val="00B92E3F"/>
    <w:rsid w:val="00BA1353"/>
    <w:rsid w:val="00BB5449"/>
    <w:rsid w:val="00BB7A0B"/>
    <w:rsid w:val="00BC07CF"/>
    <w:rsid w:val="00BE5B76"/>
    <w:rsid w:val="00BF4090"/>
    <w:rsid w:val="00BF4D35"/>
    <w:rsid w:val="00BF7F5B"/>
    <w:rsid w:val="00C01F21"/>
    <w:rsid w:val="00C11CDF"/>
    <w:rsid w:val="00C22C04"/>
    <w:rsid w:val="00C3189F"/>
    <w:rsid w:val="00C31DAB"/>
    <w:rsid w:val="00C55FBF"/>
    <w:rsid w:val="00C5639A"/>
    <w:rsid w:val="00C60A4A"/>
    <w:rsid w:val="00C81B16"/>
    <w:rsid w:val="00C90850"/>
    <w:rsid w:val="00C9630F"/>
    <w:rsid w:val="00CA0F44"/>
    <w:rsid w:val="00CA206F"/>
    <w:rsid w:val="00CA5C6B"/>
    <w:rsid w:val="00CB285D"/>
    <w:rsid w:val="00CB3BCE"/>
    <w:rsid w:val="00CC214A"/>
    <w:rsid w:val="00CC2986"/>
    <w:rsid w:val="00CC4A03"/>
    <w:rsid w:val="00CF0EEE"/>
    <w:rsid w:val="00CF3F79"/>
    <w:rsid w:val="00CF7E05"/>
    <w:rsid w:val="00D120D9"/>
    <w:rsid w:val="00D219BF"/>
    <w:rsid w:val="00D26737"/>
    <w:rsid w:val="00D30341"/>
    <w:rsid w:val="00D307C8"/>
    <w:rsid w:val="00D32A0F"/>
    <w:rsid w:val="00D402DB"/>
    <w:rsid w:val="00D43FF7"/>
    <w:rsid w:val="00D45A00"/>
    <w:rsid w:val="00D50BF0"/>
    <w:rsid w:val="00D66E4C"/>
    <w:rsid w:val="00D71442"/>
    <w:rsid w:val="00D721AA"/>
    <w:rsid w:val="00D7515E"/>
    <w:rsid w:val="00D75726"/>
    <w:rsid w:val="00D7601E"/>
    <w:rsid w:val="00D9157A"/>
    <w:rsid w:val="00D96FB2"/>
    <w:rsid w:val="00DA0A80"/>
    <w:rsid w:val="00DA4496"/>
    <w:rsid w:val="00DA53EE"/>
    <w:rsid w:val="00DA5807"/>
    <w:rsid w:val="00DA78FE"/>
    <w:rsid w:val="00DB17F2"/>
    <w:rsid w:val="00DE3800"/>
    <w:rsid w:val="00DF4248"/>
    <w:rsid w:val="00DF7088"/>
    <w:rsid w:val="00E12EDD"/>
    <w:rsid w:val="00E14824"/>
    <w:rsid w:val="00E15C55"/>
    <w:rsid w:val="00E16959"/>
    <w:rsid w:val="00E171B3"/>
    <w:rsid w:val="00E20461"/>
    <w:rsid w:val="00E207C6"/>
    <w:rsid w:val="00E2157E"/>
    <w:rsid w:val="00E317FE"/>
    <w:rsid w:val="00E36854"/>
    <w:rsid w:val="00E54AA4"/>
    <w:rsid w:val="00E562DF"/>
    <w:rsid w:val="00E56C51"/>
    <w:rsid w:val="00E6662F"/>
    <w:rsid w:val="00E6715D"/>
    <w:rsid w:val="00E72DA0"/>
    <w:rsid w:val="00E84AD9"/>
    <w:rsid w:val="00E84E9C"/>
    <w:rsid w:val="00EB5832"/>
    <w:rsid w:val="00EB65BA"/>
    <w:rsid w:val="00ED1E0D"/>
    <w:rsid w:val="00ED605F"/>
    <w:rsid w:val="00ED65BF"/>
    <w:rsid w:val="00EE28D7"/>
    <w:rsid w:val="00F10605"/>
    <w:rsid w:val="00F129CC"/>
    <w:rsid w:val="00F2552B"/>
    <w:rsid w:val="00F35643"/>
    <w:rsid w:val="00F37FAC"/>
    <w:rsid w:val="00F43E17"/>
    <w:rsid w:val="00F4540A"/>
    <w:rsid w:val="00F56103"/>
    <w:rsid w:val="00F71C9B"/>
    <w:rsid w:val="00F736A3"/>
    <w:rsid w:val="00F73BE2"/>
    <w:rsid w:val="00F81374"/>
    <w:rsid w:val="00F91776"/>
    <w:rsid w:val="00FA54C2"/>
    <w:rsid w:val="00FA7D3E"/>
    <w:rsid w:val="00FB53E9"/>
    <w:rsid w:val="00FD0DDF"/>
    <w:rsid w:val="00FD0DE3"/>
    <w:rsid w:val="00FD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09"/>
    <o:shapelayout v:ext="edit">
      <o:idmap v:ext="edit" data="1"/>
    </o:shapelayout>
  </w:shapeDefaults>
  <w:decimalSymbol w:val=","/>
  <w:listSeparator w:val=";"/>
  <w14:docId w14:val="14DEF791"/>
  <w15:docId w15:val="{5701597A-4752-4CE8-B222-EE8F6A53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F48A3"/>
    <w:rPr>
      <w:rFonts w:ascii="Arial" w:hAnsi="Arial"/>
      <w:szCs w:val="24"/>
      <w:lang w:val="en-US" w:eastAsia="en-US"/>
    </w:rPr>
  </w:style>
  <w:style w:type="paragraph" w:styleId="Nadpis1">
    <w:name w:val="heading 1"/>
    <w:basedOn w:val="Normlny"/>
    <w:next w:val="Normlny"/>
    <w:qFormat/>
    <w:rsid w:val="00CF7E05"/>
    <w:pPr>
      <w:keepNext/>
      <w:pageBreakBefore/>
      <w:spacing w:after="480"/>
      <w:outlineLvl w:val="0"/>
    </w:pPr>
    <w:rPr>
      <w:b/>
      <w:kern w:val="28"/>
      <w:sz w:val="28"/>
      <w:szCs w:val="20"/>
    </w:rPr>
  </w:style>
  <w:style w:type="paragraph" w:styleId="Nadpis2">
    <w:name w:val="heading 2"/>
    <w:basedOn w:val="Normlny"/>
    <w:next w:val="Normlny"/>
    <w:qFormat/>
    <w:rsid w:val="00CF7E05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qFormat/>
    <w:rsid w:val="00CF7E0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y"/>
    <w:next w:val="Normlny"/>
    <w:qFormat/>
    <w:rsid w:val="00CF7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y"/>
    <w:next w:val="Normlny"/>
    <w:qFormat/>
    <w:rsid w:val="00CF7E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qFormat/>
    <w:rsid w:val="00CF7E05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y"/>
    <w:next w:val="Normlny"/>
    <w:qFormat/>
    <w:rsid w:val="00CF7E05"/>
    <w:pPr>
      <w:spacing w:before="240" w:after="60"/>
      <w:outlineLvl w:val="6"/>
    </w:pPr>
  </w:style>
  <w:style w:type="paragraph" w:styleId="Nadpis8">
    <w:name w:val="heading 8"/>
    <w:basedOn w:val="Normlny"/>
    <w:next w:val="Normlny"/>
    <w:qFormat/>
    <w:rsid w:val="00CF7E05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qFormat/>
    <w:rsid w:val="00CF7E05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lavika">
    <w:name w:val="header"/>
    <w:basedOn w:val="Normlny"/>
    <w:rsid w:val="005C35F3"/>
    <w:pPr>
      <w:tabs>
        <w:tab w:val="center" w:pos="4320"/>
        <w:tab w:val="right" w:pos="8640"/>
      </w:tabs>
      <w:spacing w:before="120"/>
    </w:pPr>
    <w:rPr>
      <w:rFonts w:cs="Arial"/>
      <w:szCs w:val="20"/>
    </w:rPr>
  </w:style>
  <w:style w:type="paragraph" w:customStyle="1" w:styleId="LabTitle">
    <w:name w:val="Lab Title"/>
    <w:link w:val="LabTitleChar"/>
    <w:rsid w:val="005C35F3"/>
    <w:pPr>
      <w:spacing w:before="360" w:after="240"/>
      <w:outlineLvl w:val="0"/>
    </w:pPr>
    <w:rPr>
      <w:rFonts w:ascii="Arial" w:hAnsi="Arial" w:cs="Arial"/>
      <w:sz w:val="32"/>
      <w:szCs w:val="32"/>
      <w:lang w:val="en-US" w:eastAsia="en-US"/>
    </w:rPr>
  </w:style>
  <w:style w:type="character" w:customStyle="1" w:styleId="LabTitleChar">
    <w:name w:val="Lab Title Char"/>
    <w:basedOn w:val="Predvolenpsmoodseku"/>
    <w:link w:val="LabTitle"/>
    <w:rsid w:val="009927A4"/>
    <w:rPr>
      <w:rFonts w:ascii="Arial" w:hAnsi="Arial" w:cs="Arial"/>
      <w:sz w:val="32"/>
      <w:szCs w:val="32"/>
      <w:lang w:val="en-US" w:eastAsia="en-US" w:bidi="ar-SA"/>
    </w:rPr>
  </w:style>
  <w:style w:type="paragraph" w:customStyle="1" w:styleId="BodyFormat">
    <w:name w:val="Body Format"/>
    <w:basedOn w:val="Normlny"/>
    <w:link w:val="BodyFormatChar"/>
    <w:qFormat/>
    <w:rsid w:val="007B2C1C"/>
    <w:pPr>
      <w:spacing w:before="120" w:after="120" w:line="260" w:lineRule="atLeast"/>
      <w:ind w:left="360"/>
    </w:pPr>
  </w:style>
  <w:style w:type="character" w:customStyle="1" w:styleId="BodyFormatChar">
    <w:name w:val="Body Format Char"/>
    <w:basedOn w:val="Predvolenpsmoodseku"/>
    <w:link w:val="BodyFormat"/>
    <w:rsid w:val="007B2C1C"/>
    <w:rPr>
      <w:rFonts w:ascii="Arial" w:hAnsi="Arial"/>
      <w:szCs w:val="24"/>
    </w:rPr>
  </w:style>
  <w:style w:type="paragraph" w:customStyle="1" w:styleId="Bullet2">
    <w:name w:val="Bullet 2"/>
    <w:basedOn w:val="Normlny"/>
    <w:link w:val="Bullet2Char"/>
    <w:rsid w:val="005C35F3"/>
    <w:pPr>
      <w:numPr>
        <w:ilvl w:val="3"/>
        <w:numId w:val="1"/>
      </w:numPr>
      <w:spacing w:before="60" w:after="60"/>
      <w:ind w:left="1440"/>
    </w:pPr>
    <w:rPr>
      <w:rFonts w:eastAsia="Arial"/>
    </w:rPr>
  </w:style>
  <w:style w:type="character" w:customStyle="1" w:styleId="Bullet2Char">
    <w:name w:val="Bullet 2 Char"/>
    <w:basedOn w:val="Predvolenpsmoodseku"/>
    <w:link w:val="Bullet2"/>
    <w:rsid w:val="005C35F3"/>
    <w:rPr>
      <w:rFonts w:ascii="Arial" w:eastAsia="Arial" w:hAnsi="Arial"/>
      <w:szCs w:val="24"/>
    </w:rPr>
  </w:style>
  <w:style w:type="paragraph" w:customStyle="1" w:styleId="SectionHeading">
    <w:name w:val="Section Heading"/>
    <w:next w:val="BodyFormat"/>
    <w:link w:val="SectionHeadingChar"/>
    <w:qFormat/>
    <w:rsid w:val="005C35F3"/>
    <w:pPr>
      <w:keepNext/>
      <w:spacing w:before="240" w:after="120"/>
    </w:pPr>
    <w:rPr>
      <w:rFonts w:ascii="Arial" w:hAnsi="Arial"/>
      <w:b/>
      <w:sz w:val="24"/>
      <w:szCs w:val="24"/>
      <w:lang w:val="en-US" w:eastAsia="en-US"/>
    </w:rPr>
  </w:style>
  <w:style w:type="character" w:customStyle="1" w:styleId="SectionHeadingChar">
    <w:name w:val="Section Heading Char"/>
    <w:basedOn w:val="Predvolenpsmoodseku"/>
    <w:link w:val="SectionHeading"/>
    <w:rsid w:val="001346BD"/>
    <w:rPr>
      <w:rFonts w:ascii="Arial" w:hAnsi="Arial"/>
      <w:b/>
      <w:sz w:val="24"/>
      <w:szCs w:val="24"/>
      <w:lang w:val="en-US" w:eastAsia="en-US" w:bidi="ar-SA"/>
    </w:rPr>
  </w:style>
  <w:style w:type="paragraph" w:customStyle="1" w:styleId="Steps">
    <w:name w:val="Steps"/>
    <w:basedOn w:val="Normlny"/>
    <w:next w:val="Substepalpha"/>
    <w:link w:val="StepsChar"/>
    <w:rsid w:val="005C35F3"/>
    <w:pPr>
      <w:keepNext/>
      <w:spacing w:before="240" w:after="120"/>
      <w:outlineLvl w:val="0"/>
    </w:pPr>
    <w:rPr>
      <w:rFonts w:eastAsia="Arial"/>
      <w:b/>
      <w:sz w:val="22"/>
      <w:szCs w:val="22"/>
    </w:rPr>
  </w:style>
  <w:style w:type="paragraph" w:customStyle="1" w:styleId="Substepalpha">
    <w:name w:val="Substep alpha"/>
    <w:basedOn w:val="BodyFormat"/>
    <w:link w:val="SubstepalphaChar"/>
    <w:rsid w:val="007B2C1C"/>
    <w:pPr>
      <w:numPr>
        <w:numId w:val="36"/>
      </w:numPr>
      <w:spacing w:after="240"/>
    </w:pPr>
  </w:style>
  <w:style w:type="character" w:customStyle="1" w:styleId="SubstepalphaChar">
    <w:name w:val="Substep alpha Char"/>
    <w:basedOn w:val="BodyFormatChar"/>
    <w:link w:val="Substepalpha"/>
    <w:rsid w:val="007B2C1C"/>
    <w:rPr>
      <w:rFonts w:ascii="Arial" w:hAnsi="Arial"/>
      <w:szCs w:val="24"/>
    </w:rPr>
  </w:style>
  <w:style w:type="character" w:customStyle="1" w:styleId="StepsChar">
    <w:name w:val="Steps Char"/>
    <w:basedOn w:val="Predvolenpsmoodseku"/>
    <w:link w:val="Steps"/>
    <w:rsid w:val="009927A4"/>
    <w:rPr>
      <w:rFonts w:ascii="Arial" w:eastAsia="Arial" w:hAnsi="Arial"/>
      <w:b/>
      <w:sz w:val="22"/>
      <w:szCs w:val="22"/>
      <w:lang w:val="en-US" w:eastAsia="en-US" w:bidi="ar-SA"/>
    </w:rPr>
  </w:style>
  <w:style w:type="paragraph" w:customStyle="1" w:styleId="CommandTagItalic">
    <w:name w:val="Command Tag Italic"/>
    <w:basedOn w:val="CommandTagBold"/>
    <w:link w:val="CommandTagItalicChar"/>
    <w:rsid w:val="005C35F3"/>
    <w:rPr>
      <w:b w:val="0"/>
      <w:i/>
    </w:rPr>
  </w:style>
  <w:style w:type="paragraph" w:customStyle="1" w:styleId="CommandTagBold">
    <w:name w:val="Command Tag Bold"/>
    <w:link w:val="CommandTagBoldChar"/>
    <w:rsid w:val="005C35F3"/>
    <w:pPr>
      <w:tabs>
        <w:tab w:val="num" w:pos="1080"/>
      </w:tabs>
      <w:ind w:left="1080" w:hanging="360"/>
    </w:pPr>
    <w:rPr>
      <w:rFonts w:ascii="Courier New" w:eastAsia="Arial" w:hAnsi="Courier New"/>
      <w:b/>
      <w:szCs w:val="22"/>
      <w:lang w:val="en-US" w:eastAsia="en-US"/>
    </w:rPr>
  </w:style>
  <w:style w:type="character" w:customStyle="1" w:styleId="CommandTagBoldChar">
    <w:name w:val="Command Tag Bold Char"/>
    <w:basedOn w:val="Predvolenpsmoodseku"/>
    <w:link w:val="CommandTagBold"/>
    <w:rsid w:val="002D5F10"/>
    <w:rPr>
      <w:rFonts w:ascii="Courier New" w:eastAsia="Arial" w:hAnsi="Courier New"/>
      <w:b/>
      <w:szCs w:val="22"/>
      <w:lang w:val="en-US" w:eastAsia="en-US"/>
    </w:rPr>
  </w:style>
  <w:style w:type="character" w:customStyle="1" w:styleId="CommandTagItalicChar">
    <w:name w:val="Command Tag Italic Char"/>
    <w:basedOn w:val="CommandTagBoldCharChar"/>
    <w:link w:val="CommandTagItalic"/>
    <w:rsid w:val="009927A4"/>
    <w:rPr>
      <w:rFonts w:ascii="Courier New" w:eastAsia="Arial" w:hAnsi="Courier New"/>
      <w:b/>
      <w:i/>
      <w:szCs w:val="22"/>
      <w:lang w:val="en-US" w:eastAsia="en-US" w:bidi="ar-SA"/>
    </w:rPr>
  </w:style>
  <w:style w:type="character" w:customStyle="1" w:styleId="CommandTagBoldCharChar">
    <w:name w:val="Command Tag Bold Char Char"/>
    <w:basedOn w:val="Predvolenpsmoodseku"/>
    <w:rsid w:val="009927A4"/>
    <w:rPr>
      <w:rFonts w:ascii="Courier New" w:eastAsia="Arial" w:hAnsi="Courier New"/>
      <w:b/>
      <w:szCs w:val="22"/>
      <w:lang w:val="en-US" w:eastAsia="en-US" w:bidi="ar-SA"/>
    </w:rPr>
  </w:style>
  <w:style w:type="paragraph" w:customStyle="1" w:styleId="Figure">
    <w:name w:val="Figure"/>
    <w:basedOn w:val="Normlny"/>
    <w:next w:val="Normlny"/>
    <w:rsid w:val="005C35F3"/>
    <w:pPr>
      <w:spacing w:before="240" w:after="240"/>
      <w:jc w:val="center"/>
    </w:pPr>
    <w:rPr>
      <w:rFonts w:eastAsia="SimSun" w:cs="Arial"/>
      <w:szCs w:val="20"/>
      <w:lang w:eastAsia="zh-CN"/>
    </w:rPr>
  </w:style>
  <w:style w:type="paragraph" w:styleId="Pta">
    <w:name w:val="footer"/>
    <w:basedOn w:val="Normlny"/>
    <w:rsid w:val="005C35F3"/>
    <w:pPr>
      <w:tabs>
        <w:tab w:val="center" w:pos="4320"/>
        <w:tab w:val="right" w:pos="8640"/>
      </w:tabs>
    </w:pPr>
    <w:rPr>
      <w:rFonts w:cs="Arial"/>
      <w:szCs w:val="20"/>
    </w:rPr>
  </w:style>
  <w:style w:type="paragraph" w:customStyle="1" w:styleId="TableText">
    <w:name w:val="Table Text"/>
    <w:basedOn w:val="Normlny"/>
    <w:link w:val="TableTextChar"/>
    <w:rsid w:val="005C35F3"/>
    <w:pPr>
      <w:tabs>
        <w:tab w:val="left" w:pos="1080"/>
      </w:tabs>
      <w:spacing w:before="40" w:after="40"/>
    </w:pPr>
    <w:rPr>
      <w:szCs w:val="20"/>
    </w:rPr>
  </w:style>
  <w:style w:type="character" w:customStyle="1" w:styleId="TableTextChar">
    <w:name w:val="Table Text Char"/>
    <w:basedOn w:val="Predvolenpsmoodseku"/>
    <w:link w:val="TableText"/>
    <w:rsid w:val="009927A4"/>
    <w:rPr>
      <w:rFonts w:ascii="Arial" w:hAnsi="Arial"/>
      <w:lang w:val="en-US" w:eastAsia="en-US" w:bidi="ar-SA"/>
    </w:rPr>
  </w:style>
  <w:style w:type="paragraph" w:customStyle="1" w:styleId="BulletBody">
    <w:name w:val="Bullet Body"/>
    <w:basedOn w:val="BodyFormat"/>
    <w:link w:val="BulletBodyChar"/>
    <w:qFormat/>
    <w:rsid w:val="005C35F3"/>
    <w:pPr>
      <w:numPr>
        <w:numId w:val="2"/>
      </w:numPr>
      <w:spacing w:before="60" w:after="60"/>
    </w:pPr>
  </w:style>
  <w:style w:type="paragraph" w:customStyle="1" w:styleId="Substepnum">
    <w:name w:val="Substep num"/>
    <w:basedOn w:val="BodyFormat"/>
    <w:rsid w:val="005C35F3"/>
    <w:pPr>
      <w:numPr>
        <w:numId w:val="3"/>
      </w:numPr>
    </w:pPr>
  </w:style>
  <w:style w:type="paragraph" w:customStyle="1" w:styleId="Bulleted">
    <w:name w:val="Bulleted"/>
    <w:basedOn w:val="Normlny"/>
    <w:link w:val="BulletedCharChar"/>
    <w:rsid w:val="00847642"/>
    <w:pPr>
      <w:numPr>
        <w:numId w:val="38"/>
      </w:numPr>
    </w:pPr>
    <w:rPr>
      <w:sz w:val="24"/>
    </w:rPr>
  </w:style>
  <w:style w:type="paragraph" w:styleId="Textkomentra">
    <w:name w:val="annotation text"/>
    <w:basedOn w:val="Normlny"/>
    <w:link w:val="TextkomentraChar"/>
    <w:semiHidden/>
    <w:rsid w:val="00CF7E05"/>
    <w:rPr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sid w:val="00371D93"/>
    <w:rPr>
      <w:rFonts w:ascii="Arial" w:hAnsi="Arial"/>
      <w:b/>
      <w:bCs/>
      <w:sz w:val="28"/>
      <w:szCs w:val="28"/>
      <w:lang w:val="en-US" w:eastAsia="en-US" w:bidi="ar-SA"/>
    </w:rPr>
  </w:style>
  <w:style w:type="paragraph" w:styleId="truktradokumentu">
    <w:name w:val="Document Map"/>
    <w:basedOn w:val="Normlny"/>
    <w:semiHidden/>
    <w:rsid w:val="00CF7E05"/>
    <w:pPr>
      <w:shd w:val="clear" w:color="auto" w:fill="000080"/>
    </w:pPr>
    <w:rPr>
      <w:rFonts w:ascii="Tahoma" w:hAnsi="Tahoma" w:cs="Tahoma"/>
    </w:rPr>
  </w:style>
  <w:style w:type="paragraph" w:styleId="Textvysvetlivky">
    <w:name w:val="endnote text"/>
    <w:basedOn w:val="Normlny"/>
    <w:semiHidden/>
    <w:rsid w:val="00CF7E05"/>
    <w:rPr>
      <w:szCs w:val="20"/>
    </w:rPr>
  </w:style>
  <w:style w:type="paragraph" w:styleId="Textpoznmkypodiarou">
    <w:name w:val="footnote text"/>
    <w:basedOn w:val="Normlny"/>
    <w:semiHidden/>
    <w:rsid w:val="00CF7E05"/>
    <w:rPr>
      <w:szCs w:val="20"/>
    </w:rPr>
  </w:style>
  <w:style w:type="paragraph" w:styleId="Register1">
    <w:name w:val="index 1"/>
    <w:basedOn w:val="Normlny"/>
    <w:next w:val="Normlny"/>
    <w:autoRedefine/>
    <w:semiHidden/>
    <w:rsid w:val="00CF7E05"/>
    <w:pPr>
      <w:ind w:left="240" w:hanging="240"/>
    </w:pPr>
  </w:style>
  <w:style w:type="paragraph" w:styleId="Register2">
    <w:name w:val="index 2"/>
    <w:basedOn w:val="Normlny"/>
    <w:next w:val="Normlny"/>
    <w:autoRedefine/>
    <w:semiHidden/>
    <w:rsid w:val="00CF7E05"/>
    <w:pPr>
      <w:ind w:left="480" w:hanging="240"/>
    </w:pPr>
  </w:style>
  <w:style w:type="paragraph" w:styleId="Register3">
    <w:name w:val="index 3"/>
    <w:basedOn w:val="Normlny"/>
    <w:next w:val="Normlny"/>
    <w:autoRedefine/>
    <w:semiHidden/>
    <w:rsid w:val="00CF7E05"/>
    <w:pPr>
      <w:ind w:left="720" w:hanging="240"/>
    </w:pPr>
  </w:style>
  <w:style w:type="paragraph" w:styleId="Register4">
    <w:name w:val="index 4"/>
    <w:basedOn w:val="Normlny"/>
    <w:next w:val="Normlny"/>
    <w:autoRedefine/>
    <w:semiHidden/>
    <w:rsid w:val="00CF7E05"/>
    <w:pPr>
      <w:ind w:left="960" w:hanging="240"/>
    </w:pPr>
  </w:style>
  <w:style w:type="paragraph" w:styleId="Register5">
    <w:name w:val="index 5"/>
    <w:basedOn w:val="Normlny"/>
    <w:next w:val="Normlny"/>
    <w:autoRedefine/>
    <w:semiHidden/>
    <w:rsid w:val="00CF7E05"/>
    <w:pPr>
      <w:ind w:left="1200" w:hanging="240"/>
    </w:pPr>
  </w:style>
  <w:style w:type="paragraph" w:styleId="Register6">
    <w:name w:val="index 6"/>
    <w:basedOn w:val="Normlny"/>
    <w:next w:val="Normlny"/>
    <w:autoRedefine/>
    <w:semiHidden/>
    <w:rsid w:val="00CF7E05"/>
    <w:pPr>
      <w:ind w:left="1440" w:hanging="240"/>
    </w:pPr>
  </w:style>
  <w:style w:type="paragraph" w:styleId="Register7">
    <w:name w:val="index 7"/>
    <w:basedOn w:val="Normlny"/>
    <w:next w:val="Normlny"/>
    <w:autoRedefine/>
    <w:semiHidden/>
    <w:rsid w:val="00CF7E05"/>
    <w:pPr>
      <w:ind w:left="1680" w:hanging="240"/>
    </w:pPr>
  </w:style>
  <w:style w:type="paragraph" w:styleId="Register8">
    <w:name w:val="index 8"/>
    <w:basedOn w:val="Normlny"/>
    <w:next w:val="Normlny"/>
    <w:autoRedefine/>
    <w:semiHidden/>
    <w:rsid w:val="00CF7E05"/>
    <w:pPr>
      <w:ind w:left="1920" w:hanging="240"/>
    </w:pPr>
  </w:style>
  <w:style w:type="paragraph" w:styleId="Register9">
    <w:name w:val="index 9"/>
    <w:basedOn w:val="Normlny"/>
    <w:next w:val="Normlny"/>
    <w:autoRedefine/>
    <w:semiHidden/>
    <w:rsid w:val="00CF7E05"/>
    <w:pPr>
      <w:ind w:left="2160" w:hanging="240"/>
    </w:pPr>
  </w:style>
  <w:style w:type="paragraph" w:styleId="Nadpisregistra">
    <w:name w:val="index heading"/>
    <w:basedOn w:val="Normlny"/>
    <w:next w:val="Register1"/>
    <w:semiHidden/>
    <w:rsid w:val="00CF7E05"/>
    <w:rPr>
      <w:rFonts w:cs="Arial"/>
      <w:b/>
      <w:bCs/>
    </w:rPr>
  </w:style>
  <w:style w:type="paragraph" w:styleId="Textmakra">
    <w:name w:val="macro"/>
    <w:semiHidden/>
    <w:rsid w:val="00CF7E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Zoznamcitci">
    <w:name w:val="table of authorities"/>
    <w:basedOn w:val="Normlny"/>
    <w:next w:val="Normlny"/>
    <w:semiHidden/>
    <w:rsid w:val="00CF7E05"/>
    <w:pPr>
      <w:ind w:left="240" w:hanging="240"/>
    </w:pPr>
  </w:style>
  <w:style w:type="paragraph" w:styleId="Zoznamobrzkov">
    <w:name w:val="table of figures"/>
    <w:basedOn w:val="Normlny"/>
    <w:next w:val="Normlny"/>
    <w:semiHidden/>
    <w:rsid w:val="00CF7E05"/>
    <w:pPr>
      <w:ind w:left="480" w:hanging="480"/>
    </w:pPr>
  </w:style>
  <w:style w:type="paragraph" w:styleId="Hlavikazoznamucitci">
    <w:name w:val="toa heading"/>
    <w:basedOn w:val="Normlny"/>
    <w:next w:val="Normlny"/>
    <w:semiHidden/>
    <w:rsid w:val="00CF7E05"/>
    <w:pPr>
      <w:spacing w:before="120"/>
    </w:pPr>
    <w:rPr>
      <w:rFonts w:cs="Arial"/>
      <w:b/>
      <w:bCs/>
    </w:rPr>
  </w:style>
  <w:style w:type="paragraph" w:styleId="Obsah1">
    <w:name w:val="toc 1"/>
    <w:basedOn w:val="Normlny"/>
    <w:next w:val="Normlny"/>
    <w:autoRedefine/>
    <w:semiHidden/>
    <w:rsid w:val="00CF7E05"/>
  </w:style>
  <w:style w:type="paragraph" w:styleId="Obsah2">
    <w:name w:val="toc 2"/>
    <w:basedOn w:val="Normlny"/>
    <w:next w:val="Normlny"/>
    <w:autoRedefine/>
    <w:semiHidden/>
    <w:rsid w:val="00CF7E05"/>
    <w:pPr>
      <w:ind w:left="240"/>
    </w:pPr>
  </w:style>
  <w:style w:type="paragraph" w:styleId="Obsah3">
    <w:name w:val="toc 3"/>
    <w:basedOn w:val="Normlny"/>
    <w:next w:val="Normlny"/>
    <w:autoRedefine/>
    <w:semiHidden/>
    <w:rsid w:val="00CF7E05"/>
    <w:pPr>
      <w:ind w:left="480"/>
    </w:pPr>
  </w:style>
  <w:style w:type="paragraph" w:styleId="Obsah4">
    <w:name w:val="toc 4"/>
    <w:basedOn w:val="Normlny"/>
    <w:next w:val="Normlny"/>
    <w:autoRedefine/>
    <w:semiHidden/>
    <w:rsid w:val="00CF7E05"/>
    <w:pPr>
      <w:ind w:left="720"/>
    </w:pPr>
  </w:style>
  <w:style w:type="paragraph" w:styleId="Obsah5">
    <w:name w:val="toc 5"/>
    <w:basedOn w:val="Normlny"/>
    <w:next w:val="Normlny"/>
    <w:autoRedefine/>
    <w:semiHidden/>
    <w:rsid w:val="00CF7E05"/>
    <w:pPr>
      <w:ind w:left="960"/>
    </w:pPr>
  </w:style>
  <w:style w:type="paragraph" w:styleId="Obsah6">
    <w:name w:val="toc 6"/>
    <w:basedOn w:val="Normlny"/>
    <w:next w:val="Normlny"/>
    <w:autoRedefine/>
    <w:semiHidden/>
    <w:rsid w:val="00CF7E05"/>
    <w:pPr>
      <w:ind w:left="1200"/>
    </w:pPr>
  </w:style>
  <w:style w:type="paragraph" w:styleId="Obsah7">
    <w:name w:val="toc 7"/>
    <w:basedOn w:val="Normlny"/>
    <w:next w:val="Normlny"/>
    <w:autoRedefine/>
    <w:semiHidden/>
    <w:rsid w:val="00CF7E05"/>
    <w:pPr>
      <w:ind w:left="1440"/>
    </w:pPr>
  </w:style>
  <w:style w:type="paragraph" w:styleId="Obsah8">
    <w:name w:val="toc 8"/>
    <w:basedOn w:val="Normlny"/>
    <w:next w:val="Normlny"/>
    <w:autoRedefine/>
    <w:semiHidden/>
    <w:rsid w:val="00CF7E05"/>
    <w:pPr>
      <w:ind w:left="1680"/>
    </w:pPr>
  </w:style>
  <w:style w:type="paragraph" w:styleId="Obsah9">
    <w:name w:val="toc 9"/>
    <w:basedOn w:val="Normlny"/>
    <w:next w:val="Normlny"/>
    <w:autoRedefine/>
    <w:semiHidden/>
    <w:rsid w:val="00CF7E05"/>
    <w:pPr>
      <w:ind w:left="1920"/>
    </w:pPr>
  </w:style>
  <w:style w:type="paragraph" w:styleId="Textbubliny">
    <w:name w:val="Balloon Text"/>
    <w:basedOn w:val="Normlny"/>
    <w:semiHidden/>
    <w:rsid w:val="00CF059C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semiHidden/>
    <w:rsid w:val="00433402"/>
    <w:rPr>
      <w:sz w:val="16"/>
      <w:szCs w:val="16"/>
    </w:rPr>
  </w:style>
  <w:style w:type="paragraph" w:styleId="Predmetkomentra">
    <w:name w:val="annotation subject"/>
    <w:basedOn w:val="Textkomentra"/>
    <w:next w:val="Textkomentra"/>
    <w:semiHidden/>
    <w:rsid w:val="00433402"/>
    <w:rPr>
      <w:b/>
      <w:bCs/>
    </w:rPr>
  </w:style>
  <w:style w:type="paragraph" w:customStyle="1" w:styleId="Default">
    <w:name w:val="Default"/>
    <w:rsid w:val="00464A55"/>
    <w:pPr>
      <w:autoSpaceDE w:val="0"/>
      <w:autoSpaceDN w:val="0"/>
      <w:adjustRightInd w:val="0"/>
    </w:pPr>
    <w:rPr>
      <w:rFonts w:ascii="IDAJEB+Arial,Bold" w:hAnsi="IDAJEB+Arial,Bold" w:cs="IDAJEB+Arial,Bold"/>
      <w:color w:val="000000"/>
      <w:sz w:val="24"/>
      <w:szCs w:val="24"/>
      <w:lang w:val="en-US" w:eastAsia="ko-KR"/>
    </w:rPr>
  </w:style>
  <w:style w:type="paragraph" w:customStyle="1" w:styleId="Body2">
    <w:name w:val="Body 2"/>
    <w:basedOn w:val="BodyFormat"/>
    <w:link w:val="Body2Char"/>
    <w:rsid w:val="005C35F3"/>
    <w:pPr>
      <w:ind w:left="1080"/>
    </w:pPr>
  </w:style>
  <w:style w:type="character" w:customStyle="1" w:styleId="Body2Char">
    <w:name w:val="Body 2 Char"/>
    <w:basedOn w:val="BodyFormatChar"/>
    <w:link w:val="Body2"/>
    <w:rsid w:val="00AE0989"/>
    <w:rPr>
      <w:rFonts w:ascii="Arial" w:hAnsi="Arial"/>
      <w:szCs w:val="24"/>
    </w:rPr>
  </w:style>
  <w:style w:type="paragraph" w:customStyle="1" w:styleId="Commandlineindent">
    <w:name w:val="Command line indent"/>
    <w:link w:val="CommandlineindentChar"/>
    <w:rsid w:val="005C35F3"/>
    <w:pPr>
      <w:ind w:left="1440"/>
    </w:pPr>
    <w:rPr>
      <w:rFonts w:ascii="Courier New" w:hAnsi="Courier New"/>
      <w:szCs w:val="24"/>
      <w:lang w:val="en-US" w:eastAsia="en-US"/>
    </w:rPr>
  </w:style>
  <w:style w:type="character" w:customStyle="1" w:styleId="CommandlineindentChar">
    <w:name w:val="Command line indent Char"/>
    <w:basedOn w:val="Predvolenpsmoodseku"/>
    <w:link w:val="Commandlineindent"/>
    <w:rsid w:val="002D5F10"/>
    <w:rPr>
      <w:rFonts w:ascii="Courier New" w:hAnsi="Courier New"/>
      <w:szCs w:val="24"/>
      <w:lang w:val="en-US" w:eastAsia="en-US" w:bidi="ar-SA"/>
    </w:rPr>
  </w:style>
  <w:style w:type="table" w:styleId="Mriekatabuky">
    <w:name w:val="Table Grid"/>
    <w:basedOn w:val="Normlnatabuka"/>
    <w:uiPriority w:val="59"/>
    <w:rsid w:val="00B47B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textovprepojenie">
    <w:name w:val="Hyperlink"/>
    <w:basedOn w:val="Predvolenpsmoodseku"/>
    <w:semiHidden/>
    <w:unhideWhenUsed/>
    <w:rsid w:val="00EF5499"/>
    <w:rPr>
      <w:color w:val="0000FF"/>
      <w:u w:val="single"/>
    </w:rPr>
  </w:style>
  <w:style w:type="paragraph" w:customStyle="1" w:styleId="BodyFormatInstructor">
    <w:name w:val="Body Format Instructor"/>
    <w:basedOn w:val="BodyFormat"/>
    <w:qFormat/>
    <w:rsid w:val="00775A3F"/>
    <w:rPr>
      <w:color w:val="FF0000"/>
    </w:rPr>
  </w:style>
  <w:style w:type="character" w:customStyle="1" w:styleId="CharChar1">
    <w:name w:val="Char Char1"/>
    <w:basedOn w:val="Predvolenpsmoodseku"/>
    <w:semiHidden/>
    <w:rsid w:val="002D5F10"/>
  </w:style>
  <w:style w:type="paragraph" w:customStyle="1" w:styleId="FigCap">
    <w:name w:val="FigCap"/>
    <w:basedOn w:val="Normlny"/>
    <w:next w:val="Normlny"/>
    <w:rsid w:val="009927A4"/>
    <w:pPr>
      <w:spacing w:before="120" w:after="240"/>
      <w:jc w:val="center"/>
    </w:pPr>
    <w:rPr>
      <w:rFonts w:eastAsia="SimSun" w:cs="Arial"/>
      <w:b/>
      <w:bCs/>
      <w:szCs w:val="20"/>
      <w:lang w:eastAsia="zh-CN"/>
    </w:rPr>
  </w:style>
  <w:style w:type="paragraph" w:styleId="Nzov">
    <w:name w:val="Title"/>
    <w:basedOn w:val="Normlny"/>
    <w:qFormat/>
    <w:rsid w:val="00DE399F"/>
    <w:pPr>
      <w:keepNext/>
      <w:tabs>
        <w:tab w:val="left" w:pos="1080"/>
      </w:tabs>
      <w:spacing w:before="60" w:after="60"/>
    </w:pPr>
    <w:rPr>
      <w:b/>
      <w:szCs w:val="20"/>
    </w:rPr>
  </w:style>
  <w:style w:type="paragraph" w:customStyle="1" w:styleId="Note">
    <w:name w:val="Note"/>
    <w:next w:val="Normlny"/>
    <w:link w:val="NoteChar"/>
    <w:rsid w:val="009927A4"/>
    <w:pPr>
      <w:tabs>
        <w:tab w:val="left" w:pos="1620"/>
      </w:tabs>
      <w:ind w:left="1620" w:hanging="720"/>
    </w:pPr>
    <w:rPr>
      <w:rFonts w:eastAsia="Arial"/>
      <w:sz w:val="24"/>
      <w:szCs w:val="24"/>
      <w:lang w:val="en-US" w:eastAsia="en-US"/>
    </w:rPr>
  </w:style>
  <w:style w:type="character" w:customStyle="1" w:styleId="NoteChar">
    <w:name w:val="Note Char"/>
    <w:basedOn w:val="Predvolenpsmoodseku"/>
    <w:link w:val="Note"/>
    <w:rsid w:val="009927A4"/>
    <w:rPr>
      <w:rFonts w:eastAsia="Arial"/>
      <w:sz w:val="24"/>
      <w:szCs w:val="24"/>
      <w:lang w:val="en-US" w:eastAsia="en-US" w:bidi="ar-SA"/>
    </w:rPr>
  </w:style>
  <w:style w:type="paragraph" w:customStyle="1" w:styleId="Substep">
    <w:name w:val="Substep"/>
    <w:rsid w:val="009927A4"/>
    <w:pPr>
      <w:tabs>
        <w:tab w:val="num" w:pos="1080"/>
      </w:tabs>
      <w:spacing w:before="60" w:after="60"/>
      <w:ind w:left="1080" w:hanging="360"/>
    </w:pPr>
    <w:rPr>
      <w:rFonts w:eastAsia="Arial"/>
      <w:sz w:val="24"/>
      <w:szCs w:val="24"/>
      <w:lang w:val="en-US" w:eastAsia="en-US"/>
    </w:rPr>
  </w:style>
  <w:style w:type="paragraph" w:customStyle="1" w:styleId="Answer">
    <w:name w:val="Answer"/>
    <w:next w:val="Substep"/>
    <w:rsid w:val="009927A4"/>
    <w:pPr>
      <w:shd w:val="clear" w:color="auto" w:fill="E6E6E6"/>
      <w:tabs>
        <w:tab w:val="left" w:pos="2520"/>
      </w:tabs>
      <w:ind w:left="2520" w:right="1728" w:hanging="1080"/>
    </w:pPr>
    <w:rPr>
      <w:rFonts w:eastAsia="Arial"/>
      <w:sz w:val="24"/>
      <w:szCs w:val="24"/>
      <w:lang w:val="en-US" w:eastAsia="en-US"/>
    </w:rPr>
  </w:style>
  <w:style w:type="paragraph" w:customStyle="1" w:styleId="Substep2">
    <w:name w:val="Substep2"/>
    <w:rsid w:val="009927A4"/>
    <w:rPr>
      <w:sz w:val="24"/>
      <w:szCs w:val="24"/>
      <w:lang w:val="en-US" w:eastAsia="en-US"/>
    </w:rPr>
  </w:style>
  <w:style w:type="paragraph" w:customStyle="1" w:styleId="QuestionStem">
    <w:name w:val="Question Stem"/>
    <w:basedOn w:val="Normlny"/>
    <w:link w:val="QuestionStemChar"/>
    <w:rsid w:val="009927A4"/>
    <w:pPr>
      <w:numPr>
        <w:numId w:val="6"/>
      </w:numPr>
      <w:spacing w:before="120" w:after="80" w:line="300" w:lineRule="exact"/>
    </w:pPr>
    <w:rPr>
      <w:rFonts w:ascii="Times" w:hAnsi="Times"/>
      <w:sz w:val="22"/>
      <w:szCs w:val="22"/>
    </w:rPr>
  </w:style>
  <w:style w:type="character" w:customStyle="1" w:styleId="QuestionStemChar">
    <w:name w:val="Question Stem Char"/>
    <w:basedOn w:val="Predvolenpsmoodseku"/>
    <w:link w:val="QuestionStem"/>
    <w:rsid w:val="009927A4"/>
    <w:rPr>
      <w:rFonts w:ascii="Times" w:hAnsi="Times"/>
      <w:sz w:val="22"/>
      <w:szCs w:val="22"/>
    </w:rPr>
  </w:style>
  <w:style w:type="paragraph" w:customStyle="1" w:styleId="AnswerStyle">
    <w:name w:val="Answer Style"/>
    <w:basedOn w:val="Normlny"/>
    <w:rsid w:val="009927A4"/>
    <w:pPr>
      <w:numPr>
        <w:numId w:val="5"/>
      </w:numPr>
      <w:spacing w:line="260" w:lineRule="exact"/>
    </w:pPr>
    <w:rPr>
      <w:rFonts w:ascii="Times" w:hAnsi="Times"/>
      <w:sz w:val="22"/>
      <w:szCs w:val="22"/>
    </w:rPr>
  </w:style>
  <w:style w:type="paragraph" w:customStyle="1" w:styleId="ListSteps">
    <w:name w:val="List Steps"/>
    <w:basedOn w:val="Normlny"/>
    <w:link w:val="ListStepsChar2"/>
    <w:rsid w:val="009927A4"/>
    <w:pPr>
      <w:numPr>
        <w:numId w:val="7"/>
      </w:numPr>
      <w:tabs>
        <w:tab w:val="left" w:pos="1440"/>
      </w:tabs>
      <w:spacing w:before="60" w:after="120" w:line="260" w:lineRule="exact"/>
    </w:pPr>
    <w:rPr>
      <w:rFonts w:ascii="Times" w:hAnsi="Times"/>
      <w:sz w:val="22"/>
      <w:szCs w:val="22"/>
    </w:rPr>
  </w:style>
  <w:style w:type="character" w:customStyle="1" w:styleId="ListStepsChar2">
    <w:name w:val="List Steps Char2"/>
    <w:basedOn w:val="Predvolenpsmoodseku"/>
    <w:link w:val="ListSteps"/>
    <w:rsid w:val="009927A4"/>
    <w:rPr>
      <w:rFonts w:ascii="Times" w:hAnsi="Times"/>
      <w:sz w:val="22"/>
      <w:szCs w:val="22"/>
    </w:rPr>
  </w:style>
  <w:style w:type="paragraph" w:customStyle="1" w:styleId="SyntaxContentText">
    <w:name w:val="Syntax Content Text"/>
    <w:basedOn w:val="Normlny"/>
    <w:rsid w:val="009927A4"/>
    <w:pPr>
      <w:keepNext/>
      <w:spacing w:before="80" w:after="80" w:line="200" w:lineRule="exact"/>
    </w:pPr>
    <w:rPr>
      <w:rFonts w:ascii="Courier New" w:hAnsi="Courier New"/>
      <w:b/>
      <w:szCs w:val="20"/>
    </w:rPr>
  </w:style>
  <w:style w:type="paragraph" w:customStyle="1" w:styleId="Commandlineindent11">
    <w:name w:val="Command line indent+11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numbering" w:customStyle="1" w:styleId="BulletRed">
    <w:name w:val="Bullet Red"/>
    <w:basedOn w:val="Bezzoznamu"/>
    <w:rsid w:val="001A7B8A"/>
    <w:pPr>
      <w:numPr>
        <w:numId w:val="24"/>
      </w:numPr>
    </w:pPr>
  </w:style>
  <w:style w:type="paragraph" w:customStyle="1" w:styleId="TableColumnHead">
    <w:name w:val="Table Column Head"/>
    <w:basedOn w:val="TableText"/>
    <w:rsid w:val="009927A4"/>
    <w:pPr>
      <w:keepNext/>
      <w:tabs>
        <w:tab w:val="clear" w:pos="1080"/>
      </w:tabs>
      <w:spacing w:before="80" w:after="80" w:line="260" w:lineRule="exact"/>
    </w:pPr>
    <w:rPr>
      <w:b/>
      <w:sz w:val="18"/>
      <w:szCs w:val="18"/>
    </w:rPr>
  </w:style>
  <w:style w:type="paragraph" w:customStyle="1" w:styleId="Example">
    <w:name w:val="Example"/>
    <w:basedOn w:val="Normlny"/>
    <w:link w:val="ExampleChar2"/>
    <w:rsid w:val="009927A4"/>
    <w:pPr>
      <w:spacing w:before="60" w:after="60"/>
      <w:ind w:left="2160"/>
    </w:pPr>
    <w:rPr>
      <w:rFonts w:ascii="Courier New" w:hAnsi="Courier New"/>
      <w:szCs w:val="20"/>
    </w:rPr>
  </w:style>
  <w:style w:type="character" w:customStyle="1" w:styleId="ExampleChar2">
    <w:name w:val="Example Char2"/>
    <w:basedOn w:val="Predvolenpsmoodseku"/>
    <w:link w:val="Example"/>
    <w:rsid w:val="009927A4"/>
    <w:rPr>
      <w:rFonts w:ascii="Courier New" w:hAnsi="Courier New"/>
      <w:lang w:val="en-US" w:eastAsia="en-US" w:bidi="ar-SA"/>
    </w:rPr>
  </w:style>
  <w:style w:type="paragraph" w:customStyle="1" w:styleId="pb1body1">
    <w:name w:val="pb1_body1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eading224">
    <w:name w:val="Heading 2+24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4">
    <w:name w:val="NormalParagraph+24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character" w:customStyle="1" w:styleId="Command">
    <w:name w:val="Command"/>
    <w:rsid w:val="009927A4"/>
    <w:rPr>
      <w:rFonts w:cs="Arial"/>
      <w:b/>
      <w:bCs/>
      <w:color w:val="000000"/>
    </w:rPr>
  </w:style>
  <w:style w:type="character" w:customStyle="1" w:styleId="CommandItalics">
    <w:name w:val="Command Italics"/>
    <w:rsid w:val="009927A4"/>
    <w:rPr>
      <w:rFonts w:cs="Arial"/>
      <w:i/>
      <w:iCs/>
      <w:color w:val="000000"/>
    </w:rPr>
  </w:style>
  <w:style w:type="paragraph" w:customStyle="1" w:styleId="Preformatted24">
    <w:name w:val="Preformatted+24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character" w:customStyle="1" w:styleId="PreCommandChar">
    <w:name w:val="Pre Command Char"/>
    <w:rsid w:val="009927A4"/>
    <w:rPr>
      <w:rFonts w:ascii="Courier New" w:hAnsi="Courier New" w:cs="Courier New"/>
      <w:color w:val="000000"/>
      <w:sz w:val="18"/>
      <w:szCs w:val="18"/>
    </w:rPr>
  </w:style>
  <w:style w:type="paragraph" w:customStyle="1" w:styleId="Heading219">
    <w:name w:val="Heading 2+19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19">
    <w:name w:val="NormalParagraph+19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AnswerBlank">
    <w:name w:val="Answer Blank"/>
    <w:basedOn w:val="Normlny"/>
    <w:rsid w:val="001A7B8A"/>
    <w:pPr>
      <w:pBdr>
        <w:bottom w:val="single" w:sz="4" w:space="1" w:color="auto"/>
      </w:pBdr>
      <w:spacing w:before="120" w:after="120" w:line="260" w:lineRule="exact"/>
      <w:ind w:left="1915"/>
    </w:pPr>
    <w:rPr>
      <w:rFonts w:ascii="Times" w:hAnsi="Times"/>
      <w:sz w:val="22"/>
      <w:szCs w:val="22"/>
    </w:rPr>
  </w:style>
  <w:style w:type="character" w:styleId="PouitHypertextovPrepojenie">
    <w:name w:val="FollowedHyperlink"/>
    <w:basedOn w:val="Predvolenpsmoodseku"/>
    <w:rsid w:val="009927A4"/>
    <w:rPr>
      <w:color w:val="800080"/>
      <w:u w:val="single"/>
    </w:rPr>
  </w:style>
  <w:style w:type="paragraph" w:customStyle="1" w:styleId="Preformatted19">
    <w:name w:val="Preformatted+19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Bullet1Last">
    <w:name w:val="Bullet1 Last"/>
    <w:basedOn w:val="Normlny"/>
    <w:rsid w:val="001A7B8A"/>
    <w:pPr>
      <w:numPr>
        <w:numId w:val="9"/>
      </w:numPr>
      <w:spacing w:after="240" w:line="260" w:lineRule="exact"/>
    </w:pPr>
    <w:rPr>
      <w:rFonts w:ascii="Times" w:hAnsi="Times"/>
      <w:sz w:val="22"/>
      <w:szCs w:val="22"/>
    </w:rPr>
  </w:style>
  <w:style w:type="paragraph" w:customStyle="1" w:styleId="Heading222">
    <w:name w:val="Heading 2+22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2">
    <w:name w:val="NormalParagraph+22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Preformatted22">
    <w:name w:val="Preformatted+22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NoteTip">
    <w:name w:val="Note Tip"/>
    <w:basedOn w:val="Note"/>
    <w:rsid w:val="009927A4"/>
    <w:pPr>
      <w:keepLines/>
      <w:numPr>
        <w:numId w:val="4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paragraph" w:customStyle="1" w:styleId="QuestionOptionMatch">
    <w:name w:val="Question Option Match"/>
    <w:basedOn w:val="Normlny"/>
    <w:rsid w:val="009927A4"/>
    <w:pPr>
      <w:spacing w:before="130" w:after="80" w:line="300" w:lineRule="exact"/>
    </w:pPr>
    <w:rPr>
      <w:rFonts w:ascii="Times" w:hAnsi="Times"/>
      <w:sz w:val="22"/>
      <w:szCs w:val="22"/>
    </w:rPr>
  </w:style>
  <w:style w:type="paragraph" w:styleId="Normlnywebov">
    <w:name w:val="Normal (Web)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Revzia1">
    <w:name w:val="Revízia1"/>
    <w:hidden/>
    <w:semiHidden/>
    <w:rsid w:val="009927A4"/>
    <w:rPr>
      <w:rFonts w:ascii="Arial" w:hAnsi="Arial" w:cs="Arial"/>
      <w:lang w:val="en-US" w:eastAsia="en-US"/>
    </w:rPr>
  </w:style>
  <w:style w:type="character" w:customStyle="1" w:styleId="BodyTextChar">
    <w:name w:val="Body Text Char"/>
    <w:basedOn w:val="Predvolenpsmoodseku"/>
    <w:rsid w:val="009927A4"/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3Char">
    <w:name w:val="Heading 3 Char"/>
    <w:basedOn w:val="Predvolenpsmoodseku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clearformatting">
    <w:name w:val="clear formatting"/>
    <w:basedOn w:val="Substepalpha"/>
    <w:rsid w:val="009927A4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content1">
    <w:name w:val="content1"/>
    <w:basedOn w:val="Predvolenpsmoodseku"/>
    <w:rsid w:val="00B453E2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SectionHeadingInstructorNote">
    <w:name w:val="Section Heading Instructor Note"/>
    <w:basedOn w:val="SectionHeading"/>
    <w:next w:val="BodyFormatInstructor"/>
    <w:qFormat/>
    <w:rsid w:val="00775A3F"/>
    <w:rPr>
      <w:bCs/>
      <w:color w:val="FF0000"/>
    </w:rPr>
  </w:style>
  <w:style w:type="paragraph" w:customStyle="1" w:styleId="BulletInstructor">
    <w:name w:val="Bullet Instructor"/>
    <w:basedOn w:val="BulletBody"/>
    <w:qFormat/>
    <w:rsid w:val="00775A3F"/>
    <w:pPr>
      <w:numPr>
        <w:numId w:val="25"/>
      </w:numPr>
    </w:pPr>
    <w:rPr>
      <w:color w:val="FF0000"/>
    </w:rPr>
  </w:style>
  <w:style w:type="character" w:customStyle="1" w:styleId="BulletedCharChar">
    <w:name w:val="Bulleted Char Char"/>
    <w:basedOn w:val="Predvolenpsmoodseku"/>
    <w:link w:val="Bulleted"/>
    <w:rsid w:val="00847642"/>
    <w:rPr>
      <w:rFonts w:ascii="Arial" w:hAnsi="Arial"/>
      <w:sz w:val="24"/>
      <w:szCs w:val="24"/>
    </w:rPr>
  </w:style>
  <w:style w:type="paragraph" w:customStyle="1" w:styleId="NormalParagraph">
    <w:name w:val="NormalParagraph"/>
    <w:basedOn w:val="Normlny"/>
    <w:link w:val="NormalParagraphChar"/>
    <w:rsid w:val="00847642"/>
    <w:pPr>
      <w:spacing w:before="240"/>
      <w:ind w:left="432" w:right="432"/>
    </w:pPr>
    <w:rPr>
      <w:sz w:val="24"/>
    </w:rPr>
  </w:style>
  <w:style w:type="paragraph" w:customStyle="1" w:styleId="CourseName">
    <w:name w:val="Course Name"/>
    <w:basedOn w:val="BodyFormat"/>
    <w:rsid w:val="00775A3F"/>
    <w:pPr>
      <w:spacing w:after="0"/>
      <w:ind w:left="0"/>
    </w:pPr>
    <w:rPr>
      <w:b/>
      <w:bCs/>
      <w:szCs w:val="20"/>
    </w:rPr>
  </w:style>
  <w:style w:type="paragraph" w:customStyle="1" w:styleId="ReferenceHyperlink">
    <w:name w:val="Reference Hyperlink"/>
    <w:basedOn w:val="BulletBody"/>
    <w:next w:val="BulletBody"/>
    <w:rsid w:val="00081758"/>
    <w:pPr>
      <w:ind w:left="360" w:firstLine="360"/>
    </w:pPr>
    <w:rPr>
      <w:szCs w:val="20"/>
    </w:rPr>
  </w:style>
  <w:style w:type="paragraph" w:styleId="slovanzoznam">
    <w:name w:val="List Number"/>
    <w:basedOn w:val="Normlny"/>
    <w:rsid w:val="002C36A2"/>
    <w:pPr>
      <w:numPr>
        <w:numId w:val="11"/>
      </w:numPr>
      <w:spacing w:after="180" w:line="260" w:lineRule="exact"/>
    </w:pPr>
    <w:rPr>
      <w:rFonts w:ascii="Times" w:hAnsi="Times"/>
      <w:sz w:val="22"/>
      <w:szCs w:val="22"/>
    </w:rPr>
  </w:style>
  <w:style w:type="paragraph" w:customStyle="1" w:styleId="Bullet20">
    <w:name w:val="Bullet2"/>
    <w:basedOn w:val="Normlny"/>
    <w:rsid w:val="002C36A2"/>
    <w:pPr>
      <w:numPr>
        <w:numId w:val="12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Referencelink">
    <w:name w:val="Reference link"/>
    <w:basedOn w:val="BodyFormat"/>
    <w:next w:val="BulletBody"/>
    <w:rsid w:val="00081758"/>
    <w:pPr>
      <w:ind w:left="1080"/>
    </w:pPr>
    <w:rPr>
      <w:color w:val="3333FF"/>
      <w:szCs w:val="20"/>
      <w:u w:val="single"/>
    </w:rPr>
  </w:style>
  <w:style w:type="paragraph" w:customStyle="1" w:styleId="Bullet3">
    <w:name w:val="Bullet3"/>
    <w:basedOn w:val="Normlny"/>
    <w:rsid w:val="005F0E01"/>
    <w:pPr>
      <w:numPr>
        <w:numId w:val="13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Blankline">
    <w:name w:val="Blank line"/>
    <w:basedOn w:val="AnswerBlank"/>
    <w:rsid w:val="00ED0DAD"/>
    <w:pPr>
      <w:pBdr>
        <w:bottom w:val="none" w:sz="0" w:space="0" w:color="auto"/>
      </w:pBdr>
      <w:tabs>
        <w:tab w:val="right" w:leader="underscore" w:pos="9540"/>
      </w:tabs>
      <w:ind w:left="1260"/>
    </w:pPr>
  </w:style>
  <w:style w:type="paragraph" w:customStyle="1" w:styleId="Bullet1Checkbox">
    <w:name w:val="Bullet1 Checkbox"/>
    <w:basedOn w:val="BulletCheckbox"/>
    <w:rsid w:val="004D7D19"/>
    <w:pPr>
      <w:spacing w:after="120"/>
    </w:pPr>
  </w:style>
  <w:style w:type="paragraph" w:customStyle="1" w:styleId="BulletCheckbox">
    <w:name w:val="Bullet Checkbox"/>
    <w:basedOn w:val="Normlny"/>
    <w:rsid w:val="004D7D19"/>
    <w:pPr>
      <w:numPr>
        <w:numId w:val="14"/>
      </w:numPr>
    </w:pPr>
    <w:rPr>
      <w:rFonts w:ascii="Times" w:hAnsi="Times"/>
      <w:sz w:val="22"/>
      <w:szCs w:val="22"/>
    </w:rPr>
  </w:style>
  <w:style w:type="paragraph" w:customStyle="1" w:styleId="NoteCaution">
    <w:name w:val="Note Caution"/>
    <w:basedOn w:val="Note"/>
    <w:rsid w:val="00E164C3"/>
    <w:pPr>
      <w:keepLines/>
      <w:numPr>
        <w:numId w:val="15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character" w:styleId="Zvraznenie">
    <w:name w:val="Emphasis"/>
    <w:basedOn w:val="Predvolenpsmoodseku"/>
    <w:qFormat/>
    <w:rsid w:val="005F7C99"/>
    <w:rPr>
      <w:b/>
      <w:bCs/>
      <w:i w:val="0"/>
      <w:iCs w:val="0"/>
    </w:rPr>
  </w:style>
  <w:style w:type="paragraph" w:customStyle="1" w:styleId="FigureBox">
    <w:name w:val="Figure Box"/>
    <w:next w:val="Normlny"/>
    <w:rsid w:val="009248B6"/>
    <w:pPr>
      <w:widowControl w:val="0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after="240"/>
      <w:ind w:left="1195" w:right="1253"/>
    </w:pPr>
    <w:rPr>
      <w:rFonts w:ascii="Times" w:hAnsi="Times"/>
      <w:sz w:val="22"/>
      <w:szCs w:val="22"/>
      <w:lang w:val="en-US" w:eastAsia="en-US"/>
    </w:rPr>
  </w:style>
  <w:style w:type="paragraph" w:customStyle="1" w:styleId="FigureBoxTop">
    <w:name w:val="Figure Box Top"/>
    <w:basedOn w:val="FigureBox"/>
    <w:next w:val="Normlny"/>
    <w:rsid w:val="009248B6"/>
    <w:pPr>
      <w:pageBreakBefore/>
    </w:pPr>
  </w:style>
  <w:style w:type="paragraph" w:styleId="PredformtovanHTML">
    <w:name w:val="HTML Preformatted"/>
    <w:basedOn w:val="Normlny"/>
    <w:uiPriority w:val="99"/>
    <w:rsid w:val="00B9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customStyle="1" w:styleId="Example2">
    <w:name w:val="Example 2"/>
    <w:basedOn w:val="Example"/>
    <w:rsid w:val="00932431"/>
    <w:pPr>
      <w:tabs>
        <w:tab w:val="left" w:pos="2880"/>
        <w:tab w:val="left" w:pos="4320"/>
        <w:tab w:val="left" w:pos="5760"/>
        <w:tab w:val="left" w:pos="7200"/>
      </w:tabs>
      <w:ind w:left="1195"/>
    </w:pPr>
  </w:style>
  <w:style w:type="paragraph" w:customStyle="1" w:styleId="Example3">
    <w:name w:val="Example 3"/>
    <w:basedOn w:val="Example2"/>
    <w:rsid w:val="00932431"/>
    <w:pPr>
      <w:spacing w:before="0" w:after="0"/>
    </w:pPr>
    <w:rPr>
      <w:sz w:val="18"/>
      <w:szCs w:val="18"/>
    </w:rPr>
  </w:style>
  <w:style w:type="character" w:customStyle="1" w:styleId="HTMLPreformattedChar">
    <w:name w:val="HTML Preformatted Char"/>
    <w:basedOn w:val="Predvolenpsmoodseku"/>
    <w:uiPriority w:val="99"/>
    <w:rsid w:val="00AE0989"/>
    <w:rPr>
      <w:rFonts w:ascii="Arial" w:hAnsi="Arial" w:cs="Arial"/>
      <w:szCs w:val="24"/>
      <w:lang w:val="en-US" w:eastAsia="en-US" w:bidi="ar-SA"/>
    </w:rPr>
  </w:style>
  <w:style w:type="paragraph" w:customStyle="1" w:styleId="pblblocklabel">
    <w:name w:val="pbl_blocklabel"/>
    <w:basedOn w:val="Normlny"/>
    <w:rsid w:val="00B92A3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cexbold">
    <w:name w:val="cexbold"/>
    <w:basedOn w:val="Predvolenpsmoodseku"/>
    <w:rsid w:val="00B92A37"/>
  </w:style>
  <w:style w:type="character" w:customStyle="1" w:styleId="BulletBodyChar">
    <w:name w:val="Bullet Body Char"/>
    <w:basedOn w:val="BodyFormatChar"/>
    <w:link w:val="BulletBody"/>
    <w:rsid w:val="00AA6779"/>
    <w:rPr>
      <w:rFonts w:ascii="Arial" w:hAnsi="Arial"/>
      <w:szCs w:val="24"/>
    </w:rPr>
  </w:style>
  <w:style w:type="character" w:styleId="Siln">
    <w:name w:val="Strong"/>
    <w:basedOn w:val="Predvolenpsmoodseku"/>
    <w:qFormat/>
    <w:rsid w:val="00F31946"/>
    <w:rPr>
      <w:b/>
      <w:bCs/>
    </w:rPr>
  </w:style>
  <w:style w:type="paragraph" w:customStyle="1" w:styleId="CommandFont">
    <w:name w:val="Command Font"/>
    <w:basedOn w:val="BodyFormat"/>
    <w:qFormat/>
    <w:rsid w:val="007B2C1C"/>
    <w:pPr>
      <w:spacing w:before="0" w:after="0" w:line="240" w:lineRule="auto"/>
    </w:pPr>
    <w:rPr>
      <w:rFonts w:ascii="Courier New" w:hAnsi="Courier New"/>
    </w:rPr>
  </w:style>
  <w:style w:type="paragraph" w:customStyle="1" w:styleId="StyleBlanklineLeft05">
    <w:name w:val="Style Blank line + Left:  0.5&quot;"/>
    <w:basedOn w:val="Blankline"/>
    <w:rsid w:val="007B2C1C"/>
    <w:pPr>
      <w:ind w:left="360"/>
    </w:pPr>
    <w:rPr>
      <w:rFonts w:ascii="Arial" w:hAnsi="Arial"/>
      <w:sz w:val="20"/>
      <w:szCs w:val="20"/>
    </w:rPr>
  </w:style>
  <w:style w:type="paragraph" w:customStyle="1" w:styleId="Preformatted">
    <w:name w:val="Preformatted"/>
    <w:basedOn w:val="NormalParagraph"/>
    <w:rsid w:val="00847642"/>
    <w:pPr>
      <w:spacing w:before="0"/>
    </w:pPr>
    <w:rPr>
      <w:rFonts w:ascii="Courier New" w:hAnsi="Courier New"/>
      <w:sz w:val="18"/>
    </w:rPr>
  </w:style>
  <w:style w:type="character" w:customStyle="1" w:styleId="NormalParagraphChar">
    <w:name w:val="NormalParagraph Char"/>
    <w:basedOn w:val="Predvolenpsmoodseku"/>
    <w:link w:val="NormalParagraph"/>
    <w:rsid w:val="0084764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8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914">
      <w:bodyDiv w:val="1"/>
      <w:marLeft w:val="18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50">
          <w:marLeft w:val="60"/>
          <w:marRight w:val="6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516">
              <w:marLeft w:val="36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8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1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Kresba_programu_Microsoft_Visio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coker\Application%20Data\Microsoft\Templates\CCNPv6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448CE-BD68-4D74-8A25-47ECBA226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CCNPv6</Template>
  <TotalTime>426</TotalTime>
  <Pages>6</Pages>
  <Words>1272</Words>
  <Characters>7254</Characters>
  <Application>Microsoft Office Word</Application>
  <DocSecurity>0</DocSecurity>
  <Lines>60</Lines>
  <Paragraphs>17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KIS</Company>
  <LinksUpToDate>false</LinksUpToDate>
  <CharactersWithSpaces>8509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Pavel Segec</cp:lastModifiedBy>
  <cp:revision>125</cp:revision>
  <cp:lastPrinted>2012-03-15T20:39:00Z</cp:lastPrinted>
  <dcterms:created xsi:type="dcterms:W3CDTF">2012-05-03T18:35:00Z</dcterms:created>
  <dcterms:modified xsi:type="dcterms:W3CDTF">2017-05-15T20:50:00Z</dcterms:modified>
</cp:coreProperties>
</file>